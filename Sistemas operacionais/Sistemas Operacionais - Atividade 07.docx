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34"/>
        <w:gridCol w:w="7513"/>
        <w:gridCol w:w="1099"/>
      </w:tblGrid>
      <w:tr w:rsidR="005854DB" w:rsidRPr="005E69E8" w:rsidTr="005E69E8">
        <w:trPr>
          <w:trHeight w:val="1152"/>
        </w:trPr>
        <w:tc>
          <w:tcPr>
            <w:tcW w:w="9746" w:type="dxa"/>
            <w:gridSpan w:val="3"/>
            <w:vAlign w:val="center"/>
          </w:tcPr>
          <w:p w:rsidR="005854DB" w:rsidRPr="005E69E8" w:rsidRDefault="00B8653F" w:rsidP="004A6F58">
            <w:pPr>
              <w:pStyle w:val="Ttulo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Título"/>
                <w:tag w:val=""/>
                <w:id w:val="2016188051"/>
                <w:placeholder>
                  <w:docPart w:val="CC10738A6B17408397C912D69514784D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4A6F58">
                  <w:rPr>
                    <w:noProof/>
                    <w:lang w:val="pt-BR"/>
                  </w:rPr>
                  <w:t xml:space="preserve">Sistemas Operacionais </w:t>
                </w:r>
              </w:sdtContent>
            </w:sdt>
          </w:p>
        </w:tc>
      </w:tr>
      <w:tr w:rsidR="005854DB" w:rsidRPr="005E69E8" w:rsidTr="005E69E8">
        <w:trPr>
          <w:trHeight w:val="144"/>
        </w:trPr>
        <w:tc>
          <w:tcPr>
            <w:tcW w:w="1134" w:type="dxa"/>
            <w:shd w:val="clear" w:color="auto" w:fill="auto"/>
          </w:tcPr>
          <w:p w:rsidR="005854DB" w:rsidRPr="005E69E8" w:rsidRDefault="005854DB" w:rsidP="00B8653F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7513" w:type="dxa"/>
            <w:shd w:val="clear" w:color="auto" w:fill="F0CDA1" w:themeFill="accent1"/>
            <w:vAlign w:val="center"/>
          </w:tcPr>
          <w:p w:rsidR="005854DB" w:rsidRPr="005E69E8" w:rsidRDefault="005854DB" w:rsidP="00B8653F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1099" w:type="dxa"/>
            <w:shd w:val="clear" w:color="auto" w:fill="auto"/>
          </w:tcPr>
          <w:p w:rsidR="005854DB" w:rsidRPr="005E69E8" w:rsidRDefault="005854DB" w:rsidP="00B8653F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</w:tr>
      <w:tr w:rsidR="005854DB" w:rsidRPr="005E69E8" w:rsidTr="005E69E8">
        <w:trPr>
          <w:trHeight w:val="1332"/>
        </w:trPr>
        <w:tc>
          <w:tcPr>
            <w:tcW w:w="9746" w:type="dxa"/>
            <w:gridSpan w:val="3"/>
            <w:shd w:val="clear" w:color="auto" w:fill="auto"/>
          </w:tcPr>
          <w:sdt>
            <w:sdtPr>
              <w:rPr>
                <w:noProof/>
                <w:lang w:val="pt-BR"/>
              </w:rPr>
              <w:alias w:val="Subtítulo"/>
              <w:tag w:val=""/>
              <w:id w:val="1073854703"/>
              <w:placeholder>
                <w:docPart w:val="9829883D01E647328DB278AC06CEAD4E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:rsidR="005854DB" w:rsidRPr="005E69E8" w:rsidRDefault="004A6F58" w:rsidP="004A6F58">
                <w:pPr>
                  <w:pStyle w:val="Subttulo"/>
                  <w:rPr>
                    <w:noProof/>
                    <w:lang w:val="pt-BR"/>
                  </w:rPr>
                </w:pPr>
                <w:r>
                  <w:rPr>
                    <w:noProof/>
                    <w:lang w:val="pt-BR"/>
                  </w:rPr>
                  <w:t>Comandos Linux</w:t>
                </w:r>
              </w:p>
            </w:sdtContent>
          </w:sdt>
        </w:tc>
      </w:tr>
    </w:tbl>
    <w:p w:rsidR="00BD0C60" w:rsidRPr="005E69E8" w:rsidRDefault="008F642C" w:rsidP="005854DB">
      <w:pPr>
        <w:pStyle w:val="Ttulo1"/>
        <w:rPr>
          <w:noProof/>
          <w:lang w:val="pt-BR"/>
        </w:rPr>
      </w:pPr>
      <w:r>
        <w:rPr>
          <w:noProof/>
          <w:lang w:val="pt-BR"/>
        </w:rPr>
        <w:t>Comandos mais usuais</w:t>
      </w:r>
      <w:r w:rsidR="004A6F58">
        <w:rPr>
          <w:noProof/>
          <w:lang w:val="pt-BR"/>
        </w:rPr>
        <w:tab/>
      </w:r>
    </w:p>
    <w:tbl>
      <w:tblPr>
        <w:tblW w:w="9781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331"/>
      </w:tblGrid>
      <w:tr w:rsidR="00685B4E" w:rsidRPr="005E69E8" w:rsidTr="000C770E">
        <w:trPr>
          <w:trHeight w:val="297"/>
        </w:trPr>
        <w:tc>
          <w:tcPr>
            <w:tcW w:w="450" w:type="dxa"/>
          </w:tcPr>
          <w:p w:rsidR="00685B4E" w:rsidRPr="005E69E8" w:rsidRDefault="00685B4E" w:rsidP="00784AB5">
            <w:pPr>
              <w:pStyle w:val="Caixadeseleo"/>
              <w:rPr>
                <w:noProof/>
                <w:lang w:val="pt-BR"/>
              </w:rPr>
            </w:pPr>
          </w:p>
        </w:tc>
        <w:tc>
          <w:tcPr>
            <w:tcW w:w="9331" w:type="dxa"/>
          </w:tcPr>
          <w:p w:rsidR="00685B4E" w:rsidRDefault="006E4D0C" w:rsidP="00685B4E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l</w:t>
            </w:r>
            <w:r w:rsidR="004A6F58">
              <w:rPr>
                <w:noProof/>
                <w:lang w:val="pt-BR"/>
              </w:rPr>
              <w:t>s</w:t>
            </w:r>
            <w:bookmarkStart w:id="0" w:name="_GoBack"/>
            <w:bookmarkEnd w:id="0"/>
          </w:p>
          <w:p w:rsidR="006E4D0C" w:rsidRDefault="006E4D0C" w:rsidP="006E4D0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E4D0C">
              <w:rPr>
                <w:noProof/>
                <w:lang w:val="pt-BR"/>
              </w:rPr>
              <w:drawing>
                <wp:inline distT="0" distB="0" distL="0" distR="0" wp14:anchorId="6678A3EA" wp14:editId="37CB7CCA">
                  <wp:extent cx="5401429" cy="466790"/>
                  <wp:effectExtent l="0" t="0" r="8890" b="952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ls –l</w:t>
            </w:r>
          </w:p>
          <w:p w:rsidR="006E4D0C" w:rsidRPr="006E4D0C" w:rsidRDefault="006E4D0C" w:rsidP="006E4D0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E4D0C">
              <w:rPr>
                <w:noProof/>
                <w:lang w:val="pt-BR"/>
              </w:rPr>
              <w:drawing>
                <wp:inline distT="0" distB="0" distL="0" distR="0" wp14:anchorId="227E380C" wp14:editId="3D1CC1D5">
                  <wp:extent cx="4953691" cy="3820058"/>
                  <wp:effectExtent l="0" t="0" r="0" b="952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382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df</w:t>
            </w:r>
          </w:p>
          <w:p w:rsidR="006E4D0C" w:rsidRDefault="006E4D0C" w:rsidP="006E4D0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E4D0C">
              <w:rPr>
                <w:noProof/>
                <w:lang w:val="pt-BR"/>
              </w:rPr>
              <w:drawing>
                <wp:inline distT="0" distB="0" distL="0" distR="0" wp14:anchorId="5C49BF00" wp14:editId="3F84DAF3">
                  <wp:extent cx="4820323" cy="154326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lastRenderedPageBreak/>
              <w:t>top</w:t>
            </w:r>
          </w:p>
          <w:p w:rsidR="006E4D0C" w:rsidRDefault="006E4D0C" w:rsidP="006E4D0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E4D0C">
              <w:rPr>
                <w:noProof/>
                <w:lang w:val="pt-BR"/>
              </w:rPr>
              <w:drawing>
                <wp:inline distT="0" distB="0" distL="0" distR="0" wp14:anchorId="58C6B7CA" wp14:editId="0D9287BB">
                  <wp:extent cx="5779135" cy="1621155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162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cd</w:t>
            </w:r>
          </w:p>
          <w:p w:rsidR="006E4D0C" w:rsidRDefault="006E4D0C" w:rsidP="006E4D0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E4D0C">
              <w:rPr>
                <w:noProof/>
                <w:lang w:val="pt-BR"/>
              </w:rPr>
              <w:drawing>
                <wp:inline distT="0" distB="0" distL="0" distR="0" wp14:anchorId="575AFA09" wp14:editId="26B62480">
                  <wp:extent cx="2105319" cy="295316"/>
                  <wp:effectExtent l="0" t="0" r="9525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mkdir</w:t>
            </w:r>
          </w:p>
          <w:p w:rsidR="006E4D0C" w:rsidRDefault="006E4D0C" w:rsidP="006E4D0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E4D0C">
              <w:rPr>
                <w:noProof/>
                <w:lang w:val="pt-BR"/>
              </w:rPr>
              <w:drawing>
                <wp:inline distT="0" distB="0" distL="0" distR="0" wp14:anchorId="0A137FBD" wp14:editId="28E89EE7">
                  <wp:extent cx="3000794" cy="581106"/>
                  <wp:effectExtent l="0" t="0" r="9525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rm</w:t>
            </w:r>
          </w:p>
          <w:p w:rsidR="005B3FE4" w:rsidRDefault="005B3FE4" w:rsidP="005B3FE4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5B3FE4">
              <w:rPr>
                <w:noProof/>
                <w:lang w:val="pt-BR"/>
              </w:rPr>
              <w:drawing>
                <wp:inline distT="0" distB="0" distL="0" distR="0" wp14:anchorId="113360AE" wp14:editId="06ABCCF6">
                  <wp:extent cx="3553321" cy="2867425"/>
                  <wp:effectExtent l="0" t="0" r="9525" b="952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rm </w:t>
            </w:r>
            <w:r w:rsidR="00B8653F">
              <w:rPr>
                <w:noProof/>
                <w:lang w:val="pt-BR"/>
              </w:rPr>
              <w:t>–</w:t>
            </w:r>
            <w:r>
              <w:rPr>
                <w:noProof/>
                <w:lang w:val="pt-BR"/>
              </w:rPr>
              <w:t>r</w:t>
            </w:r>
          </w:p>
          <w:p w:rsidR="00B8653F" w:rsidRDefault="00B8653F" w:rsidP="00B8653F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B8653F">
              <w:rPr>
                <w:noProof/>
                <w:lang w:val="pt-BR"/>
              </w:rPr>
              <w:drawing>
                <wp:inline distT="0" distB="0" distL="0" distR="0" wp14:anchorId="7E08EA32" wp14:editId="7BD96DFC">
                  <wp:extent cx="3553321" cy="447737"/>
                  <wp:effectExtent l="0" t="0" r="9525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rmdir</w:t>
            </w:r>
          </w:p>
          <w:p w:rsidR="005C1CBE" w:rsidRDefault="005C1CBE" w:rsidP="005C1CBE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5C1CBE">
              <w:rPr>
                <w:noProof/>
                <w:lang w:val="pt-BR"/>
              </w:rPr>
              <w:drawing>
                <wp:inline distT="0" distB="0" distL="0" distR="0" wp14:anchorId="7BFC2FB3" wp14:editId="087C8FE8">
                  <wp:extent cx="2715004" cy="476316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cat</w:t>
            </w:r>
          </w:p>
          <w:p w:rsidR="005C1CBE" w:rsidRDefault="005C1CBE" w:rsidP="008F642C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  <w:r w:rsidRPr="005C1CBE">
              <w:rPr>
                <w:noProof/>
                <w:lang w:val="pt-BR"/>
              </w:rPr>
              <w:lastRenderedPageBreak/>
              <w:drawing>
                <wp:inline distT="0" distB="0" distL="0" distR="0" wp14:anchorId="0D7AD7A9" wp14:editId="43020DC7">
                  <wp:extent cx="3743847" cy="638264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8F642C" w:rsidP="008F642C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</w:p>
          <w:p w:rsidR="008F642C" w:rsidRDefault="008F642C" w:rsidP="008F642C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Comandos de Controle e Acesso(2):</w:t>
            </w:r>
          </w:p>
          <w:p w:rsidR="006E4D0C" w:rsidRPr="008F642C" w:rsidRDefault="006E4D0C" w:rsidP="008F642C">
            <w:pPr>
              <w:pStyle w:val="Numerada"/>
              <w:ind w:left="6030"/>
              <w:rPr>
                <w:noProof/>
                <w:lang w:val="pt-BR"/>
              </w:rPr>
            </w:pPr>
            <w:r w:rsidRPr="008F642C">
              <w:rPr>
                <w:noProof/>
                <w:lang w:val="pt-BR"/>
              </w:rPr>
              <w:t>exit</w:t>
            </w:r>
          </w:p>
          <w:p w:rsidR="008F642C" w:rsidRDefault="008F642C" w:rsidP="008F642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8F642C">
              <w:rPr>
                <w:noProof/>
                <w:lang w:val="pt-BR"/>
              </w:rPr>
              <w:drawing>
                <wp:inline distT="0" distB="0" distL="0" distR="0" wp14:anchorId="4B13F821" wp14:editId="4ED87EAF">
                  <wp:extent cx="2076740" cy="476316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logout</w:t>
            </w:r>
          </w:p>
          <w:p w:rsidR="006E4D0C" w:rsidRDefault="006E4D0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passwd</w:t>
            </w:r>
          </w:p>
          <w:p w:rsidR="008F642C" w:rsidRDefault="008F642C" w:rsidP="008F642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8F642C">
              <w:rPr>
                <w:noProof/>
                <w:lang w:val="pt-BR"/>
              </w:rPr>
              <w:drawing>
                <wp:inline distT="0" distB="0" distL="0" distR="0" wp14:anchorId="36594D81" wp14:editId="46F3F4F9">
                  <wp:extent cx="4629796" cy="1848108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8F642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ssh</w:t>
            </w:r>
          </w:p>
          <w:p w:rsidR="008F642C" w:rsidRDefault="008F642C" w:rsidP="008F642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8F642C">
              <w:rPr>
                <w:noProof/>
                <w:lang w:val="pt-BR"/>
              </w:rPr>
              <w:drawing>
                <wp:inline distT="0" distB="0" distL="0" distR="0" wp14:anchorId="559B7001" wp14:editId="687C8A8C">
                  <wp:extent cx="5763429" cy="1238423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8F642C" w:rsidP="008F642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</w:p>
          <w:p w:rsidR="008F642C" w:rsidRDefault="008F642C" w:rsidP="00EC69F9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Comandos de Ajuda e Documentação(3)</w:t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apropos</w:t>
            </w:r>
          </w:p>
          <w:p w:rsidR="00EC69F9" w:rsidRDefault="00EC69F9" w:rsidP="00EC69F9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EC69F9">
              <w:rPr>
                <w:noProof/>
                <w:lang w:val="pt-BR"/>
              </w:rPr>
              <w:lastRenderedPageBreak/>
              <w:drawing>
                <wp:inline distT="0" distB="0" distL="0" distR="0" wp14:anchorId="4FCAB19E" wp14:editId="775A8B3B">
                  <wp:extent cx="5779135" cy="5132705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513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info</w:t>
            </w:r>
          </w:p>
          <w:p w:rsidR="00EC69F9" w:rsidRDefault="00EC69F9" w:rsidP="00EC69F9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EC69F9">
              <w:rPr>
                <w:noProof/>
                <w:lang w:val="pt-BR"/>
              </w:rPr>
              <w:lastRenderedPageBreak/>
              <w:drawing>
                <wp:inline distT="0" distB="0" distL="0" distR="0" wp14:anchorId="49B59E69" wp14:editId="67F80B98">
                  <wp:extent cx="5779135" cy="6492240"/>
                  <wp:effectExtent l="0" t="0" r="0" b="381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649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man</w:t>
            </w:r>
          </w:p>
          <w:p w:rsidR="00983D6F" w:rsidRDefault="00983D6F" w:rsidP="00983D6F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983D6F">
              <w:rPr>
                <w:noProof/>
                <w:lang w:val="pt-BR"/>
              </w:rPr>
              <w:lastRenderedPageBreak/>
              <w:drawing>
                <wp:inline distT="0" distB="0" distL="0" distR="0" wp14:anchorId="20297F8C" wp14:editId="4E57F22B">
                  <wp:extent cx="5779135" cy="3119755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311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whatis</w:t>
            </w:r>
          </w:p>
          <w:p w:rsidR="00983D6F" w:rsidRDefault="00983D6F" w:rsidP="00983D6F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983D6F">
              <w:rPr>
                <w:noProof/>
                <w:lang w:val="pt-BR"/>
              </w:rPr>
              <w:drawing>
                <wp:inline distT="0" distB="0" distL="0" distR="0" wp14:anchorId="53E1072A" wp14:editId="7E204EFA">
                  <wp:extent cx="5201376" cy="47631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pt-BR"/>
              </w:rPr>
              <w:t>m</w:t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whereis</w:t>
            </w:r>
          </w:p>
          <w:p w:rsidR="00983D6F" w:rsidRDefault="00983D6F" w:rsidP="00983D6F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983D6F">
              <w:rPr>
                <w:noProof/>
                <w:lang w:val="pt-BR"/>
              </w:rPr>
              <w:drawing>
                <wp:inline distT="0" distB="0" distL="0" distR="0" wp14:anchorId="09510256" wp14:editId="7BE50CBD">
                  <wp:extent cx="5779135" cy="358140"/>
                  <wp:effectExtent l="0" t="0" r="0" b="381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F9" w:rsidRDefault="00EC69F9" w:rsidP="00EC69F9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</w:p>
          <w:p w:rsidR="00EC69F9" w:rsidRDefault="00EC69F9" w:rsidP="00EC69F9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Comandos de Edição de Texto(4)</w:t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nano</w:t>
            </w:r>
          </w:p>
          <w:p w:rsidR="00983D6F" w:rsidRDefault="00983D6F" w:rsidP="00983D6F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983D6F">
              <w:rPr>
                <w:noProof/>
                <w:lang w:val="pt-BR"/>
              </w:rPr>
              <w:lastRenderedPageBreak/>
              <w:drawing>
                <wp:inline distT="0" distB="0" distL="0" distR="0" wp14:anchorId="772ED696" wp14:editId="3BB1B792">
                  <wp:extent cx="5779135" cy="579691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579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vi</w:t>
            </w:r>
          </w:p>
          <w:p w:rsidR="00EE270A" w:rsidRDefault="00EE270A" w:rsidP="00EE270A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EE270A">
              <w:rPr>
                <w:noProof/>
                <w:lang w:val="pt-BR"/>
              </w:rPr>
              <w:drawing>
                <wp:inline distT="0" distB="0" distL="0" distR="0" wp14:anchorId="1277A9BE" wp14:editId="1EBCB7BA">
                  <wp:extent cx="1800476" cy="428685"/>
                  <wp:effectExtent l="0" t="0" r="0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642C" w:rsidRDefault="00EC69F9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vim</w:t>
            </w:r>
          </w:p>
          <w:p w:rsidR="00475168" w:rsidRDefault="00475168" w:rsidP="00475168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EE270A">
              <w:rPr>
                <w:noProof/>
                <w:lang w:val="pt-BR"/>
              </w:rPr>
              <w:drawing>
                <wp:inline distT="0" distB="0" distL="0" distR="0" wp14:anchorId="5989AFC4" wp14:editId="1228D44A">
                  <wp:extent cx="1686160" cy="628738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475168" w:rsidP="006B389C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</w:p>
          <w:p w:rsidR="006B389C" w:rsidRDefault="006B389C" w:rsidP="006B389C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  <w:r>
              <w:t>Comandos de Gestão de Arquivos e Diretórios (5)</w:t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chmod</w:t>
            </w:r>
          </w:p>
          <w:p w:rsidR="006B389C" w:rsidRDefault="006B389C" w:rsidP="006B389C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  <w:r w:rsidRPr="006B389C">
              <w:rPr>
                <w:noProof/>
                <w:lang w:val="pt-BR"/>
              </w:rPr>
              <w:lastRenderedPageBreak/>
              <w:drawing>
                <wp:inline distT="0" distB="0" distL="0" distR="0" wp14:anchorId="0CF097F4" wp14:editId="462E308A">
                  <wp:extent cx="4458322" cy="1800476"/>
                  <wp:effectExtent l="0" t="0" r="0" b="952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cmp</w:t>
            </w:r>
          </w:p>
          <w:p w:rsidR="00795F94" w:rsidRDefault="00795F94" w:rsidP="00795F94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795F94">
              <w:rPr>
                <w:noProof/>
                <w:lang w:val="pt-BR"/>
              </w:rPr>
              <w:drawing>
                <wp:inline distT="0" distB="0" distL="0" distR="0" wp14:anchorId="0229B741" wp14:editId="218D4AF2">
                  <wp:extent cx="5068007" cy="314369"/>
                  <wp:effectExtent l="0" t="0" r="0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comm</w:t>
            </w:r>
          </w:p>
          <w:p w:rsidR="00795F94" w:rsidRDefault="00795F94" w:rsidP="00795F94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795F94">
              <w:rPr>
                <w:noProof/>
                <w:lang w:val="pt-BR"/>
              </w:rPr>
              <w:drawing>
                <wp:inline distT="0" distB="0" distL="0" distR="0" wp14:anchorId="25CBB082" wp14:editId="1066F099">
                  <wp:extent cx="5134692" cy="428685"/>
                  <wp:effectExtent l="0" t="0" r="0" b="952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cp</w:t>
            </w:r>
          </w:p>
          <w:p w:rsidR="00795F94" w:rsidRDefault="00795F94" w:rsidP="00795F94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795F94">
              <w:rPr>
                <w:noProof/>
                <w:lang w:val="pt-BR"/>
              </w:rPr>
              <w:drawing>
                <wp:inline distT="0" distB="0" distL="0" distR="0" wp14:anchorId="7A0B903F" wp14:editId="43978CE1">
                  <wp:extent cx="2029108" cy="733527"/>
                  <wp:effectExtent l="0" t="0" r="9525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diff</w:t>
            </w:r>
          </w:p>
          <w:p w:rsidR="00795F94" w:rsidRDefault="00795F94" w:rsidP="00795F94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795F94">
              <w:rPr>
                <w:noProof/>
                <w:lang w:val="pt-BR"/>
              </w:rPr>
              <w:drawing>
                <wp:inline distT="0" distB="0" distL="0" distR="0" wp14:anchorId="6B7C31AA" wp14:editId="4E3F063D">
                  <wp:extent cx="5153744" cy="1086002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4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file</w:t>
            </w:r>
          </w:p>
          <w:p w:rsidR="006B389C" w:rsidRDefault="00795F94" w:rsidP="006B389C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795F94">
              <w:rPr>
                <w:noProof/>
                <w:lang w:val="pt-BR"/>
              </w:rPr>
              <w:drawing>
                <wp:inline distT="0" distB="0" distL="0" distR="0" wp14:anchorId="26E04F54" wp14:editId="499D406C">
                  <wp:extent cx="4334480" cy="304843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6B389C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grep</w:t>
            </w:r>
            <w:r>
              <w:rPr>
                <w:noProof/>
                <w:lang w:val="pt-BR"/>
              </w:rPr>
              <w:tab/>
            </w:r>
          </w:p>
          <w:p w:rsidR="0062386E" w:rsidRDefault="0062386E" w:rsidP="0062386E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62386E">
              <w:rPr>
                <w:noProof/>
                <w:lang w:val="pt-BR"/>
              </w:rPr>
              <w:drawing>
                <wp:inline distT="0" distB="0" distL="0" distR="0" wp14:anchorId="11D96283" wp14:editId="0E00D1D4">
                  <wp:extent cx="5779135" cy="677545"/>
                  <wp:effectExtent l="0" t="0" r="0" b="825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5168" w:rsidRDefault="00795F94" w:rsidP="00795F94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795F94">
              <w:rPr>
                <w:noProof/>
                <w:lang w:val="pt-BR"/>
              </w:rPr>
              <w:drawing>
                <wp:inline distT="0" distB="0" distL="0" distR="0" wp14:anchorId="7273B338" wp14:editId="70202C2D">
                  <wp:extent cx="4820323" cy="419158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94" w:rsidRDefault="00795F94" w:rsidP="006E4D0C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gzip</w:t>
            </w: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384D7D">
              <w:rPr>
                <w:noProof/>
                <w:lang w:val="pt-BR"/>
              </w:rPr>
              <w:lastRenderedPageBreak/>
              <w:drawing>
                <wp:inline distT="0" distB="0" distL="0" distR="0" wp14:anchorId="5D9A4D71" wp14:editId="3BA2EEE1">
                  <wp:extent cx="5779135" cy="303530"/>
                  <wp:effectExtent l="0" t="0" r="0" b="127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94" w:rsidRDefault="00795F94" w:rsidP="00795F94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ls</w:t>
            </w:r>
            <w:r w:rsidR="00384D7D">
              <w:rPr>
                <w:noProof/>
                <w:lang w:val="pt-BR"/>
              </w:rPr>
              <w:t>of</w:t>
            </w: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384D7D">
              <w:rPr>
                <w:noProof/>
                <w:lang w:val="pt-BR"/>
              </w:rPr>
              <w:drawing>
                <wp:inline distT="0" distB="0" distL="0" distR="0" wp14:anchorId="72858DE9" wp14:editId="6498A9A6">
                  <wp:extent cx="5779135" cy="3020695"/>
                  <wp:effectExtent l="0" t="0" r="0" b="825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302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94" w:rsidRDefault="00384D7D" w:rsidP="00795F94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mv</w:t>
            </w: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384D7D">
              <w:rPr>
                <w:noProof/>
                <w:lang w:val="pt-BR"/>
              </w:rPr>
              <w:drawing>
                <wp:inline distT="0" distB="0" distL="0" distR="0" wp14:anchorId="27938DFB" wp14:editId="17B21297">
                  <wp:extent cx="5779135" cy="25146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94" w:rsidRDefault="00384D7D" w:rsidP="00795F94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stat</w:t>
            </w: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384D7D">
              <w:rPr>
                <w:noProof/>
                <w:lang w:val="pt-BR"/>
              </w:rPr>
              <w:drawing>
                <wp:inline distT="0" distB="0" distL="0" distR="0" wp14:anchorId="4FFD1039" wp14:editId="68A06ACF">
                  <wp:extent cx="5677692" cy="1362265"/>
                  <wp:effectExtent l="0" t="0" r="0" b="952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692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94" w:rsidRDefault="00384D7D" w:rsidP="00795F94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sort</w:t>
            </w: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384D7D">
              <w:rPr>
                <w:noProof/>
                <w:lang w:val="pt-BR"/>
              </w:rPr>
              <w:drawing>
                <wp:inline distT="0" distB="0" distL="0" distR="0" wp14:anchorId="3594A16C" wp14:editId="301C9198">
                  <wp:extent cx="5087060" cy="457264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F94" w:rsidRDefault="00384D7D" w:rsidP="00795F94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wc</w:t>
            </w: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384D7D">
              <w:rPr>
                <w:noProof/>
                <w:lang w:val="pt-BR"/>
              </w:rPr>
              <w:drawing>
                <wp:inline distT="0" distB="0" distL="0" distR="0" wp14:anchorId="30B7258B" wp14:editId="2753979C">
                  <wp:extent cx="4124901" cy="323895"/>
                  <wp:effectExtent l="0" t="0" r="9525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263" w:rsidRDefault="00100263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</w:p>
          <w:p w:rsidR="00100263" w:rsidRDefault="00100263" w:rsidP="00384D7D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>
              <w:t>Comandos de Transferência de Arquivos (6)</w:t>
            </w:r>
          </w:p>
          <w:p w:rsidR="00384D7D" w:rsidRDefault="00100263" w:rsidP="00100263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ftp</w:t>
            </w:r>
          </w:p>
          <w:p w:rsidR="00100263" w:rsidRDefault="00100263" w:rsidP="00100263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</w:p>
          <w:p w:rsidR="00100263" w:rsidRPr="00100263" w:rsidRDefault="00100263" w:rsidP="00100263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</w:p>
          <w:p w:rsidR="00384D7D" w:rsidRDefault="00384D7D" w:rsidP="00100263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</w:p>
          <w:p w:rsidR="00384D7D" w:rsidRDefault="00384D7D" w:rsidP="00384D7D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  <w:r>
              <w:t>Comandos de Notícias ou Rede (7)</w:t>
            </w:r>
          </w:p>
          <w:p w:rsidR="00384D7D" w:rsidRDefault="00384D7D" w:rsidP="00384D7D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netstat</w:t>
            </w:r>
          </w:p>
          <w:p w:rsidR="00100263" w:rsidRDefault="00100263" w:rsidP="00100263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100263">
              <w:rPr>
                <w:noProof/>
                <w:lang w:val="pt-BR"/>
              </w:rPr>
              <w:drawing>
                <wp:inline distT="0" distB="0" distL="0" distR="0" wp14:anchorId="7FC6E42B" wp14:editId="31A34E84">
                  <wp:extent cx="5658640" cy="752580"/>
                  <wp:effectExtent l="0" t="0" r="0" b="9525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4D7D" w:rsidRDefault="00384D7D" w:rsidP="00384D7D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ifconfig</w:t>
            </w:r>
          </w:p>
          <w:p w:rsidR="00100263" w:rsidRDefault="00100263" w:rsidP="00100263">
            <w:pPr>
              <w:pStyle w:val="Numerada"/>
              <w:numPr>
                <w:ilvl w:val="0"/>
                <w:numId w:val="0"/>
              </w:numPr>
              <w:ind w:left="360"/>
              <w:rPr>
                <w:noProof/>
                <w:lang w:val="pt-BR"/>
              </w:rPr>
            </w:pPr>
            <w:r w:rsidRPr="00100263">
              <w:rPr>
                <w:noProof/>
                <w:lang w:val="pt-BR"/>
              </w:rPr>
              <w:drawing>
                <wp:inline distT="0" distB="0" distL="0" distR="0" wp14:anchorId="08A728DF" wp14:editId="5922F906">
                  <wp:extent cx="5779135" cy="4613910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461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4D7D" w:rsidRPr="00384D7D" w:rsidRDefault="00384D7D" w:rsidP="00100263">
            <w:pPr>
              <w:pStyle w:val="Numerad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ping</w:t>
            </w:r>
          </w:p>
          <w:p w:rsidR="00EE270A" w:rsidRDefault="00100263" w:rsidP="008E4251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  <w:r w:rsidRPr="00100263">
              <w:rPr>
                <w:noProof/>
                <w:lang w:val="pt-BR"/>
              </w:rPr>
              <w:lastRenderedPageBreak/>
              <w:drawing>
                <wp:inline distT="0" distB="0" distL="0" distR="0" wp14:anchorId="200FF93D" wp14:editId="6E2B8FB9">
                  <wp:extent cx="5779135" cy="2605405"/>
                  <wp:effectExtent l="0" t="0" r="0" b="444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135" cy="260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251" w:rsidRPr="006E4D0C" w:rsidRDefault="008E4251" w:rsidP="008E4251">
            <w:pPr>
              <w:pStyle w:val="Numerada"/>
              <w:numPr>
                <w:ilvl w:val="0"/>
                <w:numId w:val="0"/>
              </w:numPr>
              <w:ind w:left="360" w:hanging="360"/>
              <w:rPr>
                <w:noProof/>
                <w:lang w:val="pt-BR"/>
              </w:rPr>
            </w:pPr>
            <w:r w:rsidRPr="008E4251">
              <w:rPr>
                <w:noProof/>
                <w:lang w:val="pt-BR"/>
              </w:rPr>
              <w:drawing>
                <wp:inline distT="0" distB="0" distL="0" distR="0" wp14:anchorId="4FB91A98" wp14:editId="3B77CAF5">
                  <wp:extent cx="5268060" cy="428685"/>
                  <wp:effectExtent l="0" t="0" r="0" b="952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263" w:rsidRPr="005E69E8" w:rsidTr="000C770E">
        <w:trPr>
          <w:trHeight w:val="297"/>
        </w:trPr>
        <w:tc>
          <w:tcPr>
            <w:tcW w:w="450" w:type="dxa"/>
          </w:tcPr>
          <w:p w:rsidR="00100263" w:rsidRDefault="00100263" w:rsidP="00784AB5">
            <w:pPr>
              <w:pStyle w:val="Caixadeseleo"/>
              <w:rPr>
                <w:noProof/>
                <w:lang w:val="pt-BR"/>
              </w:rPr>
            </w:pPr>
          </w:p>
          <w:p w:rsidR="00100263" w:rsidRPr="005E69E8" w:rsidRDefault="00100263" w:rsidP="00784AB5">
            <w:pPr>
              <w:pStyle w:val="Caixadeseleo"/>
              <w:rPr>
                <w:noProof/>
                <w:lang w:val="pt-BR"/>
              </w:rPr>
            </w:pPr>
          </w:p>
        </w:tc>
        <w:tc>
          <w:tcPr>
            <w:tcW w:w="9331" w:type="dxa"/>
          </w:tcPr>
          <w:p w:rsidR="00100263" w:rsidRDefault="00100263" w:rsidP="00100263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</w:p>
        </w:tc>
      </w:tr>
      <w:tr w:rsidR="00100263" w:rsidRPr="005E69E8" w:rsidTr="000C770E">
        <w:trPr>
          <w:trHeight w:val="297"/>
        </w:trPr>
        <w:tc>
          <w:tcPr>
            <w:tcW w:w="450" w:type="dxa"/>
          </w:tcPr>
          <w:p w:rsidR="00100263" w:rsidRPr="005E69E8" w:rsidRDefault="00100263" w:rsidP="00784AB5">
            <w:pPr>
              <w:pStyle w:val="Caixadeseleo"/>
              <w:rPr>
                <w:noProof/>
                <w:lang w:val="pt-BR"/>
              </w:rPr>
            </w:pPr>
          </w:p>
        </w:tc>
        <w:tc>
          <w:tcPr>
            <w:tcW w:w="9331" w:type="dxa"/>
          </w:tcPr>
          <w:p w:rsidR="00100263" w:rsidRDefault="00100263" w:rsidP="00100263">
            <w:pPr>
              <w:pStyle w:val="Numerada"/>
              <w:numPr>
                <w:ilvl w:val="0"/>
                <w:numId w:val="0"/>
              </w:numPr>
              <w:rPr>
                <w:noProof/>
                <w:lang w:val="pt-BR"/>
              </w:rPr>
            </w:pPr>
          </w:p>
        </w:tc>
      </w:tr>
    </w:tbl>
    <w:p w:rsidR="00685B4E" w:rsidRPr="005E69E8" w:rsidRDefault="00685B4E" w:rsidP="002955AB">
      <w:pPr>
        <w:rPr>
          <w:noProof/>
          <w:lang w:val="pt-BR"/>
        </w:rPr>
      </w:pPr>
    </w:p>
    <w:sectPr w:rsidR="00685B4E" w:rsidRPr="005E69E8" w:rsidSect="000C770E">
      <w:headerReference w:type="default" r:id="rId50"/>
      <w:footerReference w:type="default" r:id="rId51"/>
      <w:headerReference w:type="first" r:id="rId52"/>
      <w:footerReference w:type="first" r:id="rId53"/>
      <w:pgSz w:w="11906" w:h="16838" w:code="9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EB2" w:rsidRDefault="00B02EB2" w:rsidP="005A20E2">
      <w:pPr>
        <w:spacing w:after="0"/>
      </w:pPr>
      <w:r>
        <w:separator/>
      </w:r>
    </w:p>
    <w:p w:rsidR="00B02EB2" w:rsidRDefault="00B02EB2"/>
    <w:p w:rsidR="00B02EB2" w:rsidRDefault="00B02EB2" w:rsidP="009B4773"/>
    <w:p w:rsidR="00B02EB2" w:rsidRDefault="00B02EB2" w:rsidP="00513832"/>
  </w:endnote>
  <w:endnote w:type="continuationSeparator" w:id="0">
    <w:p w:rsidR="00B02EB2" w:rsidRDefault="00B02EB2" w:rsidP="005A20E2">
      <w:pPr>
        <w:spacing w:after="0"/>
      </w:pPr>
      <w:r>
        <w:continuationSeparator/>
      </w:r>
    </w:p>
    <w:p w:rsidR="00B02EB2" w:rsidRDefault="00B02EB2"/>
    <w:p w:rsidR="00B02EB2" w:rsidRDefault="00B02EB2" w:rsidP="009B4773"/>
    <w:p w:rsidR="00B02EB2" w:rsidRDefault="00B02EB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altName w:val="Bahnschrift Light"/>
    <w:charset w:val="00"/>
    <w:family w:val="swiss"/>
    <w:pitch w:val="variable"/>
    <w:sig w:usb0="00000001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53F" w:rsidRPr="003639D2" w:rsidRDefault="00B8653F" w:rsidP="003639D2">
    <w:pPr>
      <w:pStyle w:val="Rodap"/>
    </w:pPr>
    <w:r w:rsidRPr="003639D2">
      <w:rPr>
        <w:lang w:val="pt-BR" w:bidi="pt-BR"/>
      </w:rPr>
      <w:tab/>
    </w:r>
    <w:r w:rsidRPr="003639D2">
      <w:rPr>
        <w:lang w:val="pt-BR" w:bidi="pt-BR"/>
      </w:rPr>
      <w:fldChar w:fldCharType="begin"/>
    </w:r>
    <w:r w:rsidRPr="003639D2">
      <w:rPr>
        <w:lang w:val="pt-BR" w:bidi="pt-BR"/>
      </w:rPr>
      <w:instrText xml:space="preserve"> PAGE   \* MERGEFORMAT </w:instrText>
    </w:r>
    <w:r w:rsidRPr="003639D2">
      <w:rPr>
        <w:lang w:val="pt-BR" w:bidi="pt-BR"/>
      </w:rPr>
      <w:fldChar w:fldCharType="separate"/>
    </w:r>
    <w:r w:rsidR="008E4251">
      <w:rPr>
        <w:noProof/>
        <w:lang w:val="pt-BR" w:bidi="pt-BR"/>
      </w:rPr>
      <w:t>11</w:t>
    </w:r>
    <w:r w:rsidRPr="003639D2">
      <w:rPr>
        <w:lang w:val="pt-BR" w:bidi="pt-B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53F" w:rsidRPr="00F8411A" w:rsidRDefault="00B8653F" w:rsidP="005854DB">
    <w:pPr>
      <w:pStyle w:val="Rodap"/>
    </w:pPr>
    <w:r w:rsidRPr="00F8411A">
      <w:rPr>
        <w:lang w:val="pt-BR" w:bidi="pt-BR"/>
      </w:rPr>
      <w:tab/>
    </w:r>
    <w:r w:rsidRPr="00F8411A">
      <w:rPr>
        <w:lang w:val="pt-BR" w:bidi="pt-BR"/>
      </w:rPr>
      <w:fldChar w:fldCharType="begin"/>
    </w:r>
    <w:r w:rsidRPr="00F8411A">
      <w:rPr>
        <w:lang w:val="pt-BR" w:bidi="pt-BR"/>
      </w:rPr>
      <w:instrText xml:space="preserve"> PAGE   \* MERGEFORMAT </w:instrText>
    </w:r>
    <w:r w:rsidRPr="00F8411A">
      <w:rPr>
        <w:lang w:val="pt-BR" w:bidi="pt-BR"/>
      </w:rPr>
      <w:fldChar w:fldCharType="separate"/>
    </w:r>
    <w:r w:rsidR="008E4251">
      <w:rPr>
        <w:noProof/>
        <w:lang w:val="pt-BR" w:bidi="pt-BR"/>
      </w:rPr>
      <w:t>1</w:t>
    </w:r>
    <w:r w:rsidRPr="00F8411A"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EB2" w:rsidRDefault="00B02EB2" w:rsidP="005A20E2">
      <w:pPr>
        <w:spacing w:after="0"/>
      </w:pPr>
      <w:r>
        <w:separator/>
      </w:r>
    </w:p>
    <w:p w:rsidR="00B02EB2" w:rsidRDefault="00B02EB2"/>
    <w:p w:rsidR="00B02EB2" w:rsidRDefault="00B02EB2" w:rsidP="009B4773"/>
    <w:p w:rsidR="00B02EB2" w:rsidRDefault="00B02EB2" w:rsidP="00513832"/>
  </w:footnote>
  <w:footnote w:type="continuationSeparator" w:id="0">
    <w:p w:rsidR="00B02EB2" w:rsidRDefault="00B02EB2" w:rsidP="005A20E2">
      <w:pPr>
        <w:spacing w:after="0"/>
      </w:pPr>
      <w:r>
        <w:continuationSeparator/>
      </w:r>
    </w:p>
    <w:p w:rsidR="00B02EB2" w:rsidRDefault="00B02EB2"/>
    <w:p w:rsidR="00B02EB2" w:rsidRDefault="00B02EB2" w:rsidP="009B4773"/>
    <w:p w:rsidR="00B02EB2" w:rsidRDefault="00B02EB2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53F" w:rsidRPr="005E69E8" w:rsidRDefault="00B8653F" w:rsidP="003639D2">
    <w:pPr>
      <w:pStyle w:val="Cabealho1"/>
      <w:rPr>
        <w:noProof/>
        <w:lang w:val="pt-BR"/>
      </w:rPr>
    </w:pPr>
    <w:sdt>
      <w:sdtPr>
        <w:rPr>
          <w:noProof/>
          <w:lang w:val="pt-BR"/>
        </w:rPr>
        <w:alias w:val="Título"/>
        <w:tag w:val=""/>
        <w:id w:val="-611985797"/>
        <w:placeholder>
          <w:docPart w:val="9B3BE3BA4F1344DAABB9E7C4569BDF3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>
          <w:rPr>
            <w:noProof/>
            <w:lang w:val="pt-BR"/>
          </w:rPr>
          <w:t xml:space="preserve">Sistemas Operacionais </w:t>
        </w:r>
      </w:sdtContent>
    </w:sdt>
  </w:p>
  <w:p w:rsidR="00B8653F" w:rsidRPr="005E69E8" w:rsidRDefault="00B8653F" w:rsidP="003D6AFD">
    <w:pPr>
      <w:pStyle w:val="Cabealho"/>
      <w:rPr>
        <w:noProof/>
        <w:lang w:val="pt-BR"/>
      </w:rPr>
    </w:pPr>
    <w:sdt>
      <w:sdtPr>
        <w:rPr>
          <w:noProof/>
          <w:lang w:val="pt-BR"/>
        </w:rPr>
        <w:alias w:val="Subtítulo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>
          <w:rPr>
            <w:noProof/>
            <w:lang w:val="pt-BR"/>
          </w:rPr>
          <w:t>Comandos Linux</w:t>
        </w:r>
      </w:sdtContent>
    </w:sdt>
    <w:r w:rsidRPr="005E69E8">
      <w:rPr>
        <w:noProof/>
        <w:lang w:val="pt-BR" w:bidi="pt-BR"/>
      </w:rPr>
      <w:t xml:space="preserve"> </w:t>
    </w:r>
    <w:r w:rsidRPr="005E69E8">
      <w:rPr>
        <w:noProof/>
        <w:lang w:val="pt-BR" w:eastAsia="pt-BR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7FEFB360" wp14:editId="29C1697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Caixa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8653F" w:rsidRDefault="00B8653F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EFB360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" fillcolor="#107082" stroked="f">
              <v:fill opacity="9766f"/>
              <v:textbox inset="20mm,8mm">
                <w:txbxContent>
                  <w:p w:rsidR="00B8653F" w:rsidRDefault="00B8653F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653F" w:rsidRDefault="00B8653F" w:rsidP="00A67285">
    <w:pPr>
      <w:pStyle w:val="Cabealho"/>
      <w:spacing w:after="0"/>
    </w:pPr>
    <w:r>
      <w:rPr>
        <w:noProof/>
        <w:lang w:val="pt-BR" w:eastAsia="pt-BR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5" name="Imagem 5" descr="Grupo de pessoas em discussã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Commarcador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Marcador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Marcador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Marcador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Marcador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Numerada"/>
      <w:lvlText w:val="%1."/>
      <w:lvlJc w:val="left"/>
      <w:pPr>
        <w:ind w:left="603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Numerada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F58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C770E"/>
    <w:rsid w:val="000E0979"/>
    <w:rsid w:val="000E1544"/>
    <w:rsid w:val="000F47C0"/>
    <w:rsid w:val="00100263"/>
    <w:rsid w:val="001155CE"/>
    <w:rsid w:val="001225D9"/>
    <w:rsid w:val="0012403E"/>
    <w:rsid w:val="00124370"/>
    <w:rsid w:val="00160392"/>
    <w:rsid w:val="00164319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84D7D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75168"/>
    <w:rsid w:val="00493EC0"/>
    <w:rsid w:val="00495909"/>
    <w:rsid w:val="004A6F58"/>
    <w:rsid w:val="004B5251"/>
    <w:rsid w:val="004C0453"/>
    <w:rsid w:val="004C432D"/>
    <w:rsid w:val="004C7B3E"/>
    <w:rsid w:val="004F3EC8"/>
    <w:rsid w:val="00513832"/>
    <w:rsid w:val="00526C37"/>
    <w:rsid w:val="00533047"/>
    <w:rsid w:val="00567626"/>
    <w:rsid w:val="00577B45"/>
    <w:rsid w:val="005854DB"/>
    <w:rsid w:val="005919AF"/>
    <w:rsid w:val="005A20E2"/>
    <w:rsid w:val="005B3FE4"/>
    <w:rsid w:val="005B6A1A"/>
    <w:rsid w:val="005C1CBE"/>
    <w:rsid w:val="005C7E0C"/>
    <w:rsid w:val="005D2146"/>
    <w:rsid w:val="005E69E8"/>
    <w:rsid w:val="005F6388"/>
    <w:rsid w:val="0062386E"/>
    <w:rsid w:val="006329E1"/>
    <w:rsid w:val="00633E73"/>
    <w:rsid w:val="00655308"/>
    <w:rsid w:val="00664450"/>
    <w:rsid w:val="00685B4E"/>
    <w:rsid w:val="006936EB"/>
    <w:rsid w:val="006B048A"/>
    <w:rsid w:val="006B2383"/>
    <w:rsid w:val="006B389C"/>
    <w:rsid w:val="006C4D5C"/>
    <w:rsid w:val="006D0144"/>
    <w:rsid w:val="006E3FC8"/>
    <w:rsid w:val="006E4D0C"/>
    <w:rsid w:val="006F38DB"/>
    <w:rsid w:val="007157EF"/>
    <w:rsid w:val="0073670F"/>
    <w:rsid w:val="00740FCE"/>
    <w:rsid w:val="00753E67"/>
    <w:rsid w:val="0078010D"/>
    <w:rsid w:val="00784AB5"/>
    <w:rsid w:val="00795F94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E4251"/>
    <w:rsid w:val="008F642C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83D6F"/>
    <w:rsid w:val="009A3B33"/>
    <w:rsid w:val="009A45A0"/>
    <w:rsid w:val="009B35B5"/>
    <w:rsid w:val="009B3A56"/>
    <w:rsid w:val="009B4773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02EB2"/>
    <w:rsid w:val="00B12D81"/>
    <w:rsid w:val="00B26302"/>
    <w:rsid w:val="00B37B3B"/>
    <w:rsid w:val="00B44C47"/>
    <w:rsid w:val="00B57756"/>
    <w:rsid w:val="00B57F4F"/>
    <w:rsid w:val="00B7636D"/>
    <w:rsid w:val="00B80CF1"/>
    <w:rsid w:val="00B8653F"/>
    <w:rsid w:val="00BA2A38"/>
    <w:rsid w:val="00BA31C4"/>
    <w:rsid w:val="00BB02E6"/>
    <w:rsid w:val="00BD0C60"/>
    <w:rsid w:val="00C17BCF"/>
    <w:rsid w:val="00C3246A"/>
    <w:rsid w:val="00C65564"/>
    <w:rsid w:val="00C92EF3"/>
    <w:rsid w:val="00CA61D8"/>
    <w:rsid w:val="00CD15E0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C69F9"/>
    <w:rsid w:val="00EE270A"/>
    <w:rsid w:val="00F217D3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09D7A0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CabealhoChar">
    <w:name w:val="Cabeçalho Char"/>
    <w:basedOn w:val="Fontepargpadro"/>
    <w:link w:val="Cabealho"/>
    <w:uiPriority w:val="99"/>
    <w:rsid w:val="00A67285"/>
    <w:rPr>
      <w:rFonts w:cstheme="minorHAnsi"/>
      <w:i/>
      <w:color w:val="331D01"/>
      <w:sz w:val="24"/>
    </w:rPr>
  </w:style>
  <w:style w:type="paragraph" w:styleId="Rodap">
    <w:name w:val="footer"/>
    <w:basedOn w:val="Normal"/>
    <w:link w:val="Rodap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RodapChar">
    <w:name w:val="Rodapé Char"/>
    <w:basedOn w:val="Fontepargpadro"/>
    <w:link w:val="Rodap"/>
    <w:uiPriority w:val="99"/>
    <w:rsid w:val="005C7E0C"/>
    <w:rPr>
      <w:color w:val="595959" w:themeColor="text1" w:themeTint="A6"/>
      <w:sz w:val="18"/>
    </w:rPr>
  </w:style>
  <w:style w:type="character" w:styleId="TextodoEspaoReservado">
    <w:name w:val="Placeholder Text"/>
    <w:basedOn w:val="Fontepargpadro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tuloChar">
    <w:name w:val="Subtítulo Char"/>
    <w:basedOn w:val="Fontepargpadro"/>
    <w:link w:val="Subttulo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Ttulo1Char">
    <w:name w:val="Título 1 Char"/>
    <w:basedOn w:val="Fontepargpadro"/>
    <w:link w:val="Ttulo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Padro">
    <w:name w:val="Padrã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grafodaLista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nfaseSutil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nfase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nfaseIntensa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elacomgrade">
    <w:name w:val="Table Grid"/>
    <w:basedOn w:val="Tabe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CabealhodoSumrio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Sumrio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Fontepargpadro"/>
    <w:uiPriority w:val="99"/>
    <w:semiHidden/>
    <w:rsid w:val="001E1E58"/>
    <w:rPr>
      <w:color w:val="000000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Refdecomentrio">
    <w:name w:val="annotation reference"/>
    <w:basedOn w:val="Fontepargpadro"/>
    <w:uiPriority w:val="99"/>
    <w:semiHidden/>
    <w:unhideWhenUsed/>
    <w:rsid w:val="007C136F"/>
    <w:rPr>
      <w:sz w:val="16"/>
      <w:szCs w:val="16"/>
    </w:rPr>
  </w:style>
  <w:style w:type="paragraph" w:styleId="SemEspaamento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Commarcadores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Numerada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  <w:ind w:left="360"/>
    </w:pPr>
  </w:style>
  <w:style w:type="character" w:styleId="Forte">
    <w:name w:val="Strong"/>
    <w:basedOn w:val="Fontepargpadro"/>
    <w:uiPriority w:val="22"/>
    <w:semiHidden/>
    <w:qFormat/>
    <w:rsid w:val="00BA31C4"/>
    <w:rPr>
      <w:b/>
      <w:bCs/>
    </w:rPr>
  </w:style>
  <w:style w:type="character" w:customStyle="1" w:styleId="Negrito">
    <w:name w:val="Negrito"/>
    <w:uiPriority w:val="1"/>
    <w:semiHidden/>
    <w:qFormat/>
    <w:rsid w:val="00BA31C4"/>
    <w:rPr>
      <w:b/>
      <w:bCs/>
    </w:rPr>
  </w:style>
  <w:style w:type="paragraph" w:styleId="Commarcadores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Ttulodogrfico1">
    <w:name w:val="Título do gráfico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ogrfico2">
    <w:name w:val="Título do gráfico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ogrfico3">
    <w:name w:val="Título do gráfico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ogrfico4">
    <w:name w:val="Título do gráfico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Marcadordegrfico">
    <w:name w:val="Marcador de gráfico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2">
    <w:name w:val="Marcador de gráfico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3">
    <w:name w:val="Marcador de gráfico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4">
    <w:name w:val="Marcador de gráfico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tabelagrande">
    <w:name w:val="Texto de tabela grand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Numerada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aixadeseleo">
    <w:name w:val="Caixa de seleção"/>
    <w:basedOn w:val="Normal"/>
    <w:qFormat/>
    <w:rsid w:val="00A67285"/>
    <w:pPr>
      <w:spacing w:before="0" w:after="0"/>
    </w:pPr>
  </w:style>
  <w:style w:type="paragraph" w:customStyle="1" w:styleId="Cabealho1">
    <w:name w:val="Cabeçalho 1"/>
    <w:basedOn w:val="Normal"/>
    <w:next w:val="Normal"/>
    <w:link w:val="Caracteresdecabealho1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racteresdecabealho1">
    <w:name w:val="Caracteres de cabeçalho 1"/>
    <w:basedOn w:val="Fontepargpadro"/>
    <w:link w:val="Cabealho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Modelos\Lista%20de%20verifica&#231;&#227;o%20de%20inicializa&#231;&#227;o%20de%20pequenas%20empresas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C10738A6B17408397C912D6951478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AE3138-C55B-4520-84B0-7202A0D8D125}"/>
      </w:docPartPr>
      <w:docPartBody>
        <w:p w:rsidR="00000000" w:rsidRDefault="00E30B3C">
          <w:pPr>
            <w:pStyle w:val="CC10738A6B17408397C912D69514784D"/>
          </w:pPr>
          <w:r w:rsidRPr="005E69E8">
            <w:rPr>
              <w:noProof/>
              <w:lang w:bidi="pt-BR"/>
            </w:rPr>
            <w:t>AGÊNCIA DE ESCRITÓRIO</w:t>
          </w:r>
        </w:p>
      </w:docPartBody>
    </w:docPart>
    <w:docPart>
      <w:docPartPr>
        <w:name w:val="9829883D01E647328DB278AC06CEAD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173521-FD64-4901-9454-F94CCD426EB6}"/>
      </w:docPartPr>
      <w:docPartBody>
        <w:p w:rsidR="00000000" w:rsidRDefault="00E30B3C">
          <w:pPr>
            <w:pStyle w:val="9829883D01E647328DB278AC06CEAD4E"/>
          </w:pPr>
          <w:r w:rsidRPr="005E69E8">
            <w:rPr>
              <w:noProof/>
              <w:lang w:bidi="pt-BR"/>
            </w:rPr>
            <w:t>Lista de verificação de inicialização</w:t>
          </w:r>
        </w:p>
      </w:docPartBody>
    </w:docPart>
    <w:docPart>
      <w:docPartPr>
        <w:name w:val="9B3BE3BA4F1344DAABB9E7C4569BDF3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789FD0B-D7B2-4D87-A0BE-102319EC94B6}"/>
      </w:docPartPr>
      <w:docPartBody>
        <w:p w:rsidR="00000000" w:rsidRDefault="00E30B3C">
          <w:pPr>
            <w:pStyle w:val="9B3BE3BA4F1344DAABB9E7C4569BDF3A"/>
          </w:pPr>
          <w:r w:rsidRPr="005E69E8">
            <w:rPr>
              <w:noProof/>
              <w:lang w:bidi="pt-BR"/>
            </w:rPr>
            <w:t>Deixe a imprensa local ou regional saber do lançamento de sua empresa.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altName w:val="Bahnschrift Light"/>
    <w:charset w:val="00"/>
    <w:family w:val="swiss"/>
    <w:pitch w:val="variable"/>
    <w:sig w:usb0="00000001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B3C"/>
    <w:rsid w:val="00E3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C10738A6B17408397C912D69514784D">
    <w:name w:val="CC10738A6B17408397C912D69514784D"/>
  </w:style>
  <w:style w:type="paragraph" w:customStyle="1" w:styleId="9829883D01E647328DB278AC06CEAD4E">
    <w:name w:val="9829883D01E647328DB278AC06CEAD4E"/>
  </w:style>
  <w:style w:type="paragraph" w:customStyle="1" w:styleId="6A8BF093E75D49C8B083A14C9F32BE31">
    <w:name w:val="6A8BF093E75D49C8B083A14C9F32BE31"/>
  </w:style>
  <w:style w:type="paragraph" w:customStyle="1" w:styleId="CA1AF8F1E6B14284A02D820CCBB9CBE5">
    <w:name w:val="CA1AF8F1E6B14284A02D820CCBB9CBE5"/>
  </w:style>
  <w:style w:type="paragraph" w:customStyle="1" w:styleId="993F52D655904F79A4E3BF74DBC10E4A">
    <w:name w:val="993F52D655904F79A4E3BF74DBC10E4A"/>
  </w:style>
  <w:style w:type="paragraph" w:customStyle="1" w:styleId="DBE2825F36D447B8AA12DF8531993138">
    <w:name w:val="DBE2825F36D447B8AA12DF8531993138"/>
  </w:style>
  <w:style w:type="paragraph" w:customStyle="1" w:styleId="27BA4030330647D78CF480FB7A1C0541">
    <w:name w:val="27BA4030330647D78CF480FB7A1C0541"/>
  </w:style>
  <w:style w:type="paragraph" w:customStyle="1" w:styleId="4D13E245DF1B4A0A93B609773341E0D2">
    <w:name w:val="4D13E245DF1B4A0A93B609773341E0D2"/>
  </w:style>
  <w:style w:type="paragraph" w:customStyle="1" w:styleId="8B0112406D1F4B4E82F1279D01ECEEEB">
    <w:name w:val="8B0112406D1F4B4E82F1279D01ECEEEB"/>
  </w:style>
  <w:style w:type="paragraph" w:customStyle="1" w:styleId="3D233590EE3F4B2A93DF44B8C543357F">
    <w:name w:val="3D233590EE3F4B2A93DF44B8C543357F"/>
  </w:style>
  <w:style w:type="paragraph" w:customStyle="1" w:styleId="188392F4CF2C4BFFA588322DCCBDFCD8">
    <w:name w:val="188392F4CF2C4BFFA588322DCCBDFCD8"/>
  </w:style>
  <w:style w:type="paragraph" w:customStyle="1" w:styleId="790D794917274802936BB1DC317DFF2C">
    <w:name w:val="790D794917274802936BB1DC317DFF2C"/>
  </w:style>
  <w:style w:type="paragraph" w:customStyle="1" w:styleId="86B425709E62422CB86117037761F3C6">
    <w:name w:val="86B425709E62422CB86117037761F3C6"/>
  </w:style>
  <w:style w:type="paragraph" w:customStyle="1" w:styleId="C92BD47FC66B408785FCCBEF837F7B83">
    <w:name w:val="C92BD47FC66B408785FCCBEF837F7B83"/>
  </w:style>
  <w:style w:type="paragraph" w:customStyle="1" w:styleId="CA2C2003840A41109E93AADD2B04A8C8">
    <w:name w:val="CA2C2003840A41109E93AADD2B04A8C8"/>
  </w:style>
  <w:style w:type="paragraph" w:customStyle="1" w:styleId="2072CE858C574805B12AAC80F7820723">
    <w:name w:val="2072CE858C574805B12AAC80F7820723"/>
  </w:style>
  <w:style w:type="paragraph" w:customStyle="1" w:styleId="EC96D816B1614A2B865130505989DC06">
    <w:name w:val="EC96D816B1614A2B865130505989DC06"/>
  </w:style>
  <w:style w:type="paragraph" w:customStyle="1" w:styleId="836A104441E64FBF85C288EA35F0955A">
    <w:name w:val="836A104441E64FBF85C288EA35F0955A"/>
  </w:style>
  <w:style w:type="paragraph" w:customStyle="1" w:styleId="F2B44A45D87640D4BBB87A113D99C135">
    <w:name w:val="F2B44A45D87640D4BBB87A113D99C135"/>
  </w:style>
  <w:style w:type="paragraph" w:customStyle="1" w:styleId="1D678D600C614EEBBE79BFB17BD437D8">
    <w:name w:val="1D678D600C614EEBBE79BFB17BD437D8"/>
  </w:style>
  <w:style w:type="paragraph" w:customStyle="1" w:styleId="B7E6B5CF790F48D48F959D040A67F9D2">
    <w:name w:val="B7E6B5CF790F48D48F959D040A67F9D2"/>
  </w:style>
  <w:style w:type="paragraph" w:customStyle="1" w:styleId="18F1E1C3B4FA4CB8BD65D946C5E5F065">
    <w:name w:val="18F1E1C3B4FA4CB8BD65D946C5E5F065"/>
  </w:style>
  <w:style w:type="paragraph" w:customStyle="1" w:styleId="D73EC785112B42D4B163A5B2222CE17D">
    <w:name w:val="D73EC785112B42D4B163A5B2222CE17D"/>
  </w:style>
  <w:style w:type="paragraph" w:customStyle="1" w:styleId="0A4A6B6783FC4B3D899EB07748AC3593">
    <w:name w:val="0A4A6B6783FC4B3D899EB07748AC3593"/>
  </w:style>
  <w:style w:type="paragraph" w:customStyle="1" w:styleId="E25B81B9A4394B1AA15D70D9CECE320D">
    <w:name w:val="E25B81B9A4394B1AA15D70D9CECE320D"/>
  </w:style>
  <w:style w:type="paragraph" w:customStyle="1" w:styleId="F0F03C07DABD497989B1DE5A34EFCA35">
    <w:name w:val="F0F03C07DABD497989B1DE5A34EFCA35"/>
  </w:style>
  <w:style w:type="paragraph" w:customStyle="1" w:styleId="71789DE49638437F977F994371A5E2F0">
    <w:name w:val="71789DE49638437F977F994371A5E2F0"/>
  </w:style>
  <w:style w:type="paragraph" w:customStyle="1" w:styleId="A1C795D01285437288BCB8FC0510CD20">
    <w:name w:val="A1C795D01285437288BCB8FC0510CD20"/>
  </w:style>
  <w:style w:type="paragraph" w:customStyle="1" w:styleId="A108ED5CE20849BC94371BCEB7654D75">
    <w:name w:val="A108ED5CE20849BC94371BCEB7654D75"/>
  </w:style>
  <w:style w:type="paragraph" w:customStyle="1" w:styleId="5D18E32111F24DFFAC791F1F1E53CB9F">
    <w:name w:val="5D18E32111F24DFFAC791F1F1E53CB9F"/>
  </w:style>
  <w:style w:type="paragraph" w:customStyle="1" w:styleId="596EDFE656A44E80BE3EA91B4D106678">
    <w:name w:val="596EDFE656A44E80BE3EA91B4D106678"/>
  </w:style>
  <w:style w:type="paragraph" w:customStyle="1" w:styleId="78D20E9D33004B32A3D016C3A53BDEFA">
    <w:name w:val="78D20E9D33004B32A3D016C3A53BDEFA"/>
  </w:style>
  <w:style w:type="paragraph" w:customStyle="1" w:styleId="762F5DC9E1AE4E9EB3345991D7EB26F0">
    <w:name w:val="762F5DC9E1AE4E9EB3345991D7EB26F0"/>
  </w:style>
  <w:style w:type="paragraph" w:customStyle="1" w:styleId="841BC7A1F5D74AE2B7BE95DD34D83E6A">
    <w:name w:val="841BC7A1F5D74AE2B7BE95DD34D83E6A"/>
  </w:style>
  <w:style w:type="paragraph" w:customStyle="1" w:styleId="DC966D0DB404435C86B64597C055914E">
    <w:name w:val="DC966D0DB404435C86B64597C055914E"/>
  </w:style>
  <w:style w:type="paragraph" w:customStyle="1" w:styleId="15989A6D0079485FA2B512F2F770A0DA">
    <w:name w:val="15989A6D0079485FA2B512F2F770A0DA"/>
  </w:style>
  <w:style w:type="paragraph" w:customStyle="1" w:styleId="903185C6225848D19E97CC5FB3FC2F6B">
    <w:name w:val="903185C6225848D19E97CC5FB3FC2F6B"/>
  </w:style>
  <w:style w:type="paragraph" w:customStyle="1" w:styleId="9588600325454CE8B2B613BB2C3B0781">
    <w:name w:val="9588600325454CE8B2B613BB2C3B0781"/>
  </w:style>
  <w:style w:type="paragraph" w:customStyle="1" w:styleId="E706E8D335114D1B937AA82ED3690E25">
    <w:name w:val="E706E8D335114D1B937AA82ED3690E25"/>
  </w:style>
  <w:style w:type="paragraph" w:customStyle="1" w:styleId="4F3543C9A26E4F1484D3F57836AC82B5">
    <w:name w:val="4F3543C9A26E4F1484D3F57836AC82B5"/>
  </w:style>
  <w:style w:type="paragraph" w:customStyle="1" w:styleId="FB5F80C674DD41C597DE0DED24DF421C">
    <w:name w:val="FB5F80C674DD41C597DE0DED24DF421C"/>
  </w:style>
  <w:style w:type="paragraph" w:customStyle="1" w:styleId="E0C90757A0D842DF81799889BCB189B3">
    <w:name w:val="E0C90757A0D842DF81799889BCB189B3"/>
  </w:style>
  <w:style w:type="paragraph" w:customStyle="1" w:styleId="7532F2FBD3184F5AB25BAF76A66B84AB">
    <w:name w:val="7532F2FBD3184F5AB25BAF76A66B84AB"/>
  </w:style>
  <w:style w:type="paragraph" w:customStyle="1" w:styleId="EEBA29D808364F02A4117ABBAEFDBD50">
    <w:name w:val="EEBA29D808364F02A4117ABBAEFDBD50"/>
  </w:style>
  <w:style w:type="paragraph" w:customStyle="1" w:styleId="CAB1EC2409AB4B04A4B48B05BBEBD7B5">
    <w:name w:val="CAB1EC2409AB4B04A4B48B05BBEBD7B5"/>
  </w:style>
  <w:style w:type="paragraph" w:customStyle="1" w:styleId="49E25699FD624DC79143A87C89F6F837">
    <w:name w:val="49E25699FD624DC79143A87C89F6F837"/>
  </w:style>
  <w:style w:type="paragraph" w:customStyle="1" w:styleId="71F68433CE3B4C259D4923728070ECD7">
    <w:name w:val="71F68433CE3B4C259D4923728070ECD7"/>
  </w:style>
  <w:style w:type="paragraph" w:customStyle="1" w:styleId="9B68D68EC3254CBCB429520FFDAF75AB">
    <w:name w:val="9B68D68EC3254CBCB429520FFDAF75AB"/>
  </w:style>
  <w:style w:type="paragraph" w:customStyle="1" w:styleId="CF8FC8BE1DD24AD0A2CE5477C8476122">
    <w:name w:val="CF8FC8BE1DD24AD0A2CE5477C8476122"/>
  </w:style>
  <w:style w:type="paragraph" w:customStyle="1" w:styleId="495EBAAF950A471E97303B3FFDF4C457">
    <w:name w:val="495EBAAF950A471E97303B3FFDF4C457"/>
  </w:style>
  <w:style w:type="paragraph" w:customStyle="1" w:styleId="97E4EEF701BD4D6286C32DAAB47D4C9E">
    <w:name w:val="97E4EEF701BD4D6286C32DAAB47D4C9E"/>
  </w:style>
  <w:style w:type="paragraph" w:customStyle="1" w:styleId="0EFC12355506446383C795A3A4356BAC">
    <w:name w:val="0EFC12355506446383C795A3A4356BAC"/>
  </w:style>
  <w:style w:type="paragraph" w:customStyle="1" w:styleId="4F184E1375804BEE92CF230AD565E975">
    <w:name w:val="4F184E1375804BEE92CF230AD565E975"/>
  </w:style>
  <w:style w:type="paragraph" w:customStyle="1" w:styleId="B408513482724ED79D78121343F1B920">
    <w:name w:val="B408513482724ED79D78121343F1B920"/>
  </w:style>
  <w:style w:type="paragraph" w:customStyle="1" w:styleId="F2B946857B9C4134B896B57C94E4C512">
    <w:name w:val="F2B946857B9C4134B896B57C94E4C512"/>
  </w:style>
  <w:style w:type="paragraph" w:customStyle="1" w:styleId="23C72BFDD44141F3BEA703E17184FD97">
    <w:name w:val="23C72BFDD44141F3BEA703E17184FD97"/>
  </w:style>
  <w:style w:type="paragraph" w:customStyle="1" w:styleId="5C71D17F93DB4697A07C458565543E67">
    <w:name w:val="5C71D17F93DB4697A07C458565543E67"/>
  </w:style>
  <w:style w:type="paragraph" w:customStyle="1" w:styleId="E69DED87BE4F4CD99ECF700FE5384AB3">
    <w:name w:val="E69DED87BE4F4CD99ECF700FE5384AB3"/>
  </w:style>
  <w:style w:type="paragraph" w:customStyle="1" w:styleId="C35982EFBE79425B8AAB982753C716C8">
    <w:name w:val="C35982EFBE79425B8AAB982753C716C8"/>
  </w:style>
  <w:style w:type="paragraph" w:customStyle="1" w:styleId="B7AF16D684E4473383BE49AEBBCCB23D">
    <w:name w:val="B7AF16D684E4473383BE49AEBBCCB23D"/>
  </w:style>
  <w:style w:type="paragraph" w:customStyle="1" w:styleId="310FB13638C148E295BF28126B224BE2">
    <w:name w:val="310FB13638C148E295BF28126B224BE2"/>
  </w:style>
  <w:style w:type="paragraph" w:customStyle="1" w:styleId="47DEF34D078E48FA87E4795C0FDB537B">
    <w:name w:val="47DEF34D078E48FA87E4795C0FDB537B"/>
  </w:style>
  <w:style w:type="paragraph" w:customStyle="1" w:styleId="D8BCF4BBDCC041A9BA54623E99F32A26">
    <w:name w:val="D8BCF4BBDCC041A9BA54623E99F32A26"/>
  </w:style>
  <w:style w:type="paragraph" w:customStyle="1" w:styleId="28DAD07062F14107BCA5EC6FA0BFFC66">
    <w:name w:val="28DAD07062F14107BCA5EC6FA0BFFC66"/>
  </w:style>
  <w:style w:type="paragraph" w:customStyle="1" w:styleId="9A72B80B67FA4E72A652D999FF9B9EC4">
    <w:name w:val="9A72B80B67FA4E72A652D999FF9B9EC4"/>
  </w:style>
  <w:style w:type="paragraph" w:customStyle="1" w:styleId="D67667EF1F6B496FA9E24317BA63D8A9">
    <w:name w:val="D67667EF1F6B496FA9E24317BA63D8A9"/>
  </w:style>
  <w:style w:type="paragraph" w:customStyle="1" w:styleId="A54EFE10A1124CEBA7F791B89F6FF094">
    <w:name w:val="A54EFE10A1124CEBA7F791B89F6FF094"/>
  </w:style>
  <w:style w:type="paragraph" w:customStyle="1" w:styleId="1440E9A43F3C41F19342DDB9D2979B4B">
    <w:name w:val="1440E9A43F3C41F19342DDB9D2979B4B"/>
  </w:style>
  <w:style w:type="paragraph" w:customStyle="1" w:styleId="6FF0360B16564C7C8500656A576B4A1E">
    <w:name w:val="6FF0360B16564C7C8500656A576B4A1E"/>
  </w:style>
  <w:style w:type="paragraph" w:customStyle="1" w:styleId="3B44B7A7A335478B92E8AB97B38D616D">
    <w:name w:val="3B44B7A7A335478B92E8AB97B38D616D"/>
  </w:style>
  <w:style w:type="paragraph" w:customStyle="1" w:styleId="D3D41904DA4A4D90B98D504FEFDC3DE8">
    <w:name w:val="D3D41904DA4A4D90B98D504FEFDC3DE8"/>
  </w:style>
  <w:style w:type="paragraph" w:customStyle="1" w:styleId="26DD5E7436C0400280F799011BADA201">
    <w:name w:val="26DD5E7436C0400280F799011BADA201"/>
  </w:style>
  <w:style w:type="paragraph" w:customStyle="1" w:styleId="A9AEA0A2159F4D849512B26753C8DC8A">
    <w:name w:val="A9AEA0A2159F4D849512B26753C8DC8A"/>
  </w:style>
  <w:style w:type="paragraph" w:customStyle="1" w:styleId="7420B7210C8548EEB9F758BBC328AA3C">
    <w:name w:val="7420B7210C8548EEB9F758BBC328AA3C"/>
  </w:style>
  <w:style w:type="paragraph" w:customStyle="1" w:styleId="5DECC86191C549C4B453115E78BFC11D">
    <w:name w:val="5DECC86191C549C4B453115E78BFC11D"/>
  </w:style>
  <w:style w:type="paragraph" w:customStyle="1" w:styleId="A50C67776A134A48872BD7E8D5E68F4B">
    <w:name w:val="A50C67776A134A48872BD7E8D5E68F4B"/>
  </w:style>
  <w:style w:type="paragraph" w:customStyle="1" w:styleId="C4F8018C658B4E2282D40396A35C7D76">
    <w:name w:val="C4F8018C658B4E2282D40396A35C7D76"/>
  </w:style>
  <w:style w:type="paragraph" w:customStyle="1" w:styleId="777109337FC145208EC6000C0F749E30">
    <w:name w:val="777109337FC145208EC6000C0F749E30"/>
  </w:style>
  <w:style w:type="paragraph" w:customStyle="1" w:styleId="975831998EF3458184068473AE954193">
    <w:name w:val="975831998EF3458184068473AE954193"/>
  </w:style>
  <w:style w:type="paragraph" w:customStyle="1" w:styleId="902CE3A78F844BEC9FF1F1FB79A2867A">
    <w:name w:val="902CE3A78F844BEC9FF1F1FB79A2867A"/>
  </w:style>
  <w:style w:type="paragraph" w:customStyle="1" w:styleId="030632D224A347AE9DE2ABF61C94EED6">
    <w:name w:val="030632D224A347AE9DE2ABF61C94EED6"/>
  </w:style>
  <w:style w:type="paragraph" w:customStyle="1" w:styleId="2B39780D073D47B6A9BCED41320A424B">
    <w:name w:val="2B39780D073D47B6A9BCED41320A424B"/>
  </w:style>
  <w:style w:type="paragraph" w:customStyle="1" w:styleId="453A62FE09E24DF2ADD90CA1AB351965">
    <w:name w:val="453A62FE09E24DF2ADD90CA1AB351965"/>
  </w:style>
  <w:style w:type="paragraph" w:customStyle="1" w:styleId="311090330CED42989A800B027A7D3011">
    <w:name w:val="311090330CED42989A800B027A7D3011"/>
  </w:style>
  <w:style w:type="paragraph" w:customStyle="1" w:styleId="9AF366B4F0D84E33B516A8DE6FB05579">
    <w:name w:val="9AF366B4F0D84E33B516A8DE6FB05579"/>
  </w:style>
  <w:style w:type="paragraph" w:customStyle="1" w:styleId="B602854730B149A690D39817C44FCDE2">
    <w:name w:val="B602854730B149A690D39817C44FCDE2"/>
  </w:style>
  <w:style w:type="paragraph" w:customStyle="1" w:styleId="80370981840648408062486724795E08">
    <w:name w:val="80370981840648408062486724795E08"/>
  </w:style>
  <w:style w:type="paragraph" w:customStyle="1" w:styleId="07BC5DE402914BC8BA5C81DD44225BDE">
    <w:name w:val="07BC5DE402914BC8BA5C81DD44225BDE"/>
  </w:style>
  <w:style w:type="paragraph" w:customStyle="1" w:styleId="E858ACCC1ED2441E8A252FD518E09BF6">
    <w:name w:val="E858ACCC1ED2441E8A252FD518E09BF6"/>
  </w:style>
  <w:style w:type="paragraph" w:customStyle="1" w:styleId="85B6F9197A7443CF99862CB7056395D4">
    <w:name w:val="85B6F9197A7443CF99862CB7056395D4"/>
  </w:style>
  <w:style w:type="paragraph" w:customStyle="1" w:styleId="9B3BE3BA4F1344DAABB9E7C4569BDF3A">
    <w:name w:val="9B3BE3BA4F1344DAABB9E7C4569BDF3A"/>
  </w:style>
  <w:style w:type="paragraph" w:customStyle="1" w:styleId="1EF18F8F45FC4DBAA0C44DA916070CAC">
    <w:name w:val="1EF18F8F45FC4DBAA0C44DA916070CAC"/>
  </w:style>
  <w:style w:type="paragraph" w:customStyle="1" w:styleId="62CEF4A8BD784CF78D5CECC4F50445E7">
    <w:name w:val="62CEF4A8BD784CF78D5CECC4F50445E7"/>
  </w:style>
  <w:style w:type="paragraph" w:customStyle="1" w:styleId="899DEA298CDC48E3803F8ACE8F549EE6">
    <w:name w:val="899DEA298CDC48E3803F8ACE8F549EE6"/>
  </w:style>
  <w:style w:type="paragraph" w:customStyle="1" w:styleId="0739FA1732E64E2BB78F55FD25BFC812">
    <w:name w:val="0739FA1732E64E2BB78F55FD25BFC812"/>
  </w:style>
  <w:style w:type="paragraph" w:customStyle="1" w:styleId="4D69BCA42FBB4E39A7776A1CCCEED9B5">
    <w:name w:val="4D69BCA42FBB4E39A7776A1CCCEED9B5"/>
  </w:style>
  <w:style w:type="paragraph" w:customStyle="1" w:styleId="393E1C29D10C4F16928C25AD0B053161">
    <w:name w:val="393E1C29D10C4F16928C25AD0B053161"/>
  </w:style>
  <w:style w:type="paragraph" w:customStyle="1" w:styleId="90911E95CAD34A13846E6DB465E7C108">
    <w:name w:val="90911E95CAD34A13846E6DB465E7C1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A805AF8-672A-4DF2-807A-076EB3E2A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Lista de verificação de inicialização de pequenas empresas </Template>
  <TotalTime>0</TotalTime>
  <Pages>11</Pages>
  <Words>92</Words>
  <Characters>497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Sistemas Operacionais</vt:lpstr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Operacionais</dc:title>
  <dc:subject/>
  <dc:creator/>
  <cp:keywords/>
  <dc:description/>
  <cp:lastModifiedBy/>
  <cp:revision>1</cp:revision>
  <dcterms:created xsi:type="dcterms:W3CDTF">2023-09-14T13:51:00Z</dcterms:created>
  <dcterms:modified xsi:type="dcterms:W3CDTF">2023-09-14T17:46:00Z</dcterms:modified>
  <cp:contentStatus>Comandos Linux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