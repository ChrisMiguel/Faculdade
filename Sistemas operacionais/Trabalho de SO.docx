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7ED7CF2B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631D872E" w14:textId="6A345B1E" w:rsidR="005854DB" w:rsidRPr="005854DB" w:rsidRDefault="00000000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64FD30E1D4004BA8B96D79E90A6FE62B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Content>
                <w:r w:rsidR="00194E16">
                  <w:t xml:space="preserve">Sistema </w:t>
                </w:r>
                <w:proofErr w:type="spellStart"/>
                <w:r w:rsidR="00194E16">
                  <w:t>operacional</w:t>
                </w:r>
                <w:proofErr w:type="spellEnd"/>
              </w:sdtContent>
            </w:sdt>
          </w:p>
        </w:tc>
      </w:tr>
      <w:tr w:rsidR="005854DB" w:rsidRPr="0092125E" w14:paraId="101D1861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38338E32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2CE2EB75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186FB26F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0A9E69F9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C55A5270E2004F0F9BC0B2E2F9D9CE5F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Content>
              <w:p w14:paraId="473D02BA" w14:textId="50485ABC" w:rsidR="005854DB" w:rsidRPr="005854DB" w:rsidRDefault="00194E16" w:rsidP="005854DB">
                <w:pPr>
                  <w:pStyle w:val="Subtitle"/>
                </w:pPr>
                <w:proofErr w:type="spellStart"/>
                <w:r>
                  <w:t>Atividade</w:t>
                </w:r>
                <w:proofErr w:type="spellEnd"/>
                <w:r>
                  <w:t xml:space="preserve"> 3</w:t>
                </w:r>
              </w:p>
            </w:sdtContent>
          </w:sdt>
        </w:tc>
      </w:tr>
    </w:tbl>
    <w:bookmarkEnd w:id="0"/>
    <w:p w14:paraId="7A54251C" w14:textId="1729A7A5" w:rsidR="00BD0C60" w:rsidRDefault="00194E16" w:rsidP="00E90956">
      <w:pPr>
        <w:pStyle w:val="Heading1"/>
        <w:pBdr>
          <w:bottom w:val="single" w:sz="24" w:space="6" w:color="F0CDA1" w:themeColor="accent1"/>
        </w:pBdr>
      </w:pPr>
      <w:proofErr w:type="spellStart"/>
      <w:r>
        <w:t>Perguntas</w:t>
      </w:r>
      <w:proofErr w:type="spellEnd"/>
      <w:r>
        <w:t xml:space="preserve"> e </w:t>
      </w:r>
      <w:proofErr w:type="spellStart"/>
      <w:r>
        <w:t>re</w:t>
      </w:r>
      <w:r w:rsidR="008919C7">
        <w:t>s</w:t>
      </w:r>
      <w:r>
        <w:t>postas</w:t>
      </w:r>
      <w:proofErr w:type="spellEnd"/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259"/>
        <w:gridCol w:w="142"/>
        <w:gridCol w:w="9219"/>
      </w:tblGrid>
      <w:tr w:rsidR="00685B4E" w:rsidRPr="00E90956" w14:paraId="4298A5CC" w14:textId="77777777" w:rsidTr="003D6AFD">
        <w:trPr>
          <w:trHeight w:val="297"/>
        </w:trPr>
        <w:tc>
          <w:tcPr>
            <w:tcW w:w="450" w:type="dxa"/>
          </w:tcPr>
          <w:p w14:paraId="09209118" w14:textId="56891DA4" w:rsidR="00685B4E" w:rsidRPr="00A67285" w:rsidRDefault="00685B4E" w:rsidP="00784AB5">
            <w:pPr>
              <w:pStyle w:val="Checkbox"/>
            </w:pPr>
          </w:p>
        </w:tc>
        <w:tc>
          <w:tcPr>
            <w:tcW w:w="9620" w:type="dxa"/>
            <w:gridSpan w:val="3"/>
          </w:tcPr>
          <w:p w14:paraId="6C2003B6" w14:textId="77777777" w:rsidR="00685B4E" w:rsidRPr="008919C7" w:rsidRDefault="00194E16" w:rsidP="00685B4E">
            <w:pPr>
              <w:pStyle w:val="ListNumber"/>
              <w:rPr>
                <w:rFonts w:cstheme="minorHAnsi"/>
                <w:lang w:val="pt-BR"/>
              </w:rPr>
            </w:pPr>
            <w:r w:rsidRPr="00194E16">
              <w:rPr>
                <w:rFonts w:ascii="Barlow" w:hAnsi="Barlow"/>
                <w:color w:val="031B4E"/>
                <w:sz w:val="21"/>
                <w:szCs w:val="21"/>
                <w:shd w:val="clear" w:color="auto" w:fill="FFFFFF"/>
                <w:lang w:val="pt-BR"/>
              </w:rPr>
              <w:t xml:space="preserve"> </w:t>
            </w:r>
            <w:r w:rsidRPr="00194E16">
              <w:rPr>
                <w:rFonts w:cstheme="minorHAnsi"/>
                <w:color w:val="auto"/>
                <w:szCs w:val="24"/>
                <w:shd w:val="clear" w:color="auto" w:fill="FFFFFF"/>
                <w:lang w:val="pt-BR"/>
              </w:rPr>
              <w:t>Faça uma pesquisa do significado de cada tipo de arquivo da lista (Gerência de Recurso - pg5) e dê exemplo. </w:t>
            </w:r>
          </w:p>
          <w:p w14:paraId="2BAADB3F" w14:textId="00CDD78E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  <w:proofErr w:type="spellStart"/>
            <w:r w:rsidRPr="008919C7">
              <w:rPr>
                <w:rFonts w:cstheme="minorHAnsi"/>
                <w:lang w:val="pt-BR"/>
              </w:rPr>
              <w:t>ReadOnly</w:t>
            </w:r>
            <w:proofErr w:type="spellEnd"/>
            <w:r w:rsidRPr="008919C7">
              <w:rPr>
                <w:rFonts w:cstheme="minorHAnsi"/>
                <w:lang w:val="pt-BR"/>
              </w:rPr>
              <w:t>: Eles são somente leitura, o que significa que você pode visualizá-los e copiá-los, mas não pode editá-los diretamente.</w:t>
            </w:r>
          </w:p>
          <w:p w14:paraId="54A9CDE3" w14:textId="77777777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</w:p>
          <w:p w14:paraId="114C5AAE" w14:textId="0227EAD4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  <w:r w:rsidRPr="008919C7">
              <w:rPr>
                <w:rFonts w:cstheme="minorHAnsi"/>
                <w:lang w:val="pt-BR"/>
              </w:rPr>
              <w:t>Hidden: Arquivos com essa propriedade definida estão ocultos do usuário por padrão.</w:t>
            </w:r>
          </w:p>
          <w:p w14:paraId="393F7730" w14:textId="77777777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</w:p>
          <w:p w14:paraId="52CC4C32" w14:textId="77777777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  <w:r w:rsidRPr="008919C7">
              <w:rPr>
                <w:rFonts w:cstheme="minorHAnsi"/>
                <w:lang w:val="pt-BR"/>
              </w:rPr>
              <w:t>System: Arquivos de sistema são essenciais para o funcionamento adequado do sistema operacional. Modificá-los ou excluí-los pode causar problemas sérios no sistema.</w:t>
            </w:r>
          </w:p>
          <w:p w14:paraId="0293F941" w14:textId="77777777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</w:p>
          <w:p w14:paraId="01CDD2FD" w14:textId="77777777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  <w:proofErr w:type="spellStart"/>
            <w:r w:rsidRPr="008919C7">
              <w:rPr>
                <w:rFonts w:cstheme="minorHAnsi"/>
                <w:lang w:val="pt-BR"/>
              </w:rPr>
              <w:t>Directory</w:t>
            </w:r>
            <w:proofErr w:type="spellEnd"/>
            <w:r w:rsidRPr="008919C7">
              <w:rPr>
                <w:rFonts w:cstheme="minorHAnsi"/>
                <w:lang w:val="pt-BR"/>
              </w:rPr>
              <w:t>: Este tipo de arquivo representa uma pasta ou diretório que contém outros arquivos e diretórios.</w:t>
            </w:r>
          </w:p>
          <w:p w14:paraId="5023D302" w14:textId="77777777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</w:p>
          <w:p w14:paraId="0962CCD1" w14:textId="77777777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  <w:proofErr w:type="spellStart"/>
            <w:r w:rsidRPr="008919C7">
              <w:rPr>
                <w:rFonts w:cstheme="minorHAnsi"/>
                <w:lang w:val="pt-BR"/>
              </w:rPr>
              <w:t>Archive</w:t>
            </w:r>
            <w:proofErr w:type="spellEnd"/>
            <w:r w:rsidRPr="008919C7">
              <w:rPr>
                <w:rFonts w:cstheme="minorHAnsi"/>
                <w:lang w:val="pt-BR"/>
              </w:rPr>
              <w:t>: Essa propriedade geralmente é usada para indicar que um arquivo foi modificado ou criado desde o último backup ou arquivamento. Ela é frequentemente usada por programas de backup para determinar quais arquivos devem ser incluídos em backups incrementais.</w:t>
            </w:r>
          </w:p>
          <w:p w14:paraId="2E5818A3" w14:textId="77777777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</w:p>
          <w:p w14:paraId="04B5ED3A" w14:textId="3902C4A0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  <w:r w:rsidRPr="008919C7">
              <w:rPr>
                <w:rFonts w:cstheme="minorHAnsi"/>
                <w:lang w:val="pt-BR"/>
              </w:rPr>
              <w:t xml:space="preserve">Device: Arquivos desse tipo representam dispositivos de hardware no sistema, como discos rígidos, </w:t>
            </w:r>
            <w:proofErr w:type="gramStart"/>
            <w:r w:rsidRPr="008919C7">
              <w:rPr>
                <w:rFonts w:cstheme="minorHAnsi"/>
                <w:lang w:val="pt-BR"/>
              </w:rPr>
              <w:t>impressoras</w:t>
            </w:r>
            <w:r w:rsidR="001A3D59">
              <w:rPr>
                <w:rFonts w:cstheme="minorHAnsi"/>
                <w:lang w:val="pt-BR"/>
              </w:rPr>
              <w:t xml:space="preserve"> e etc.</w:t>
            </w:r>
            <w:proofErr w:type="gramEnd"/>
          </w:p>
          <w:p w14:paraId="525A6C89" w14:textId="77777777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</w:p>
          <w:p w14:paraId="7202B2E3" w14:textId="77777777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  <w:r w:rsidRPr="008919C7">
              <w:rPr>
                <w:rFonts w:cstheme="minorHAnsi"/>
                <w:lang w:val="pt-BR"/>
              </w:rPr>
              <w:t>Normal: Essa é uma propriedade padrão que não define nenhuma característica especial para o arquivo. A maioria dos arquivos nos sistemas operacionais é do tipo "normal".</w:t>
            </w:r>
          </w:p>
          <w:p w14:paraId="6C95969D" w14:textId="77777777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</w:p>
          <w:p w14:paraId="41BFF175" w14:textId="3A3DF0BD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  <w:proofErr w:type="spellStart"/>
            <w:r w:rsidRPr="008919C7">
              <w:rPr>
                <w:rFonts w:cstheme="minorHAnsi"/>
                <w:lang w:val="pt-BR"/>
              </w:rPr>
              <w:t>Temporary</w:t>
            </w:r>
            <w:proofErr w:type="spellEnd"/>
            <w:r w:rsidRPr="008919C7">
              <w:rPr>
                <w:rFonts w:cstheme="minorHAnsi"/>
                <w:lang w:val="pt-BR"/>
              </w:rPr>
              <w:t xml:space="preserve">: Arquivos temporários são criados por programas para armazenar dados temporários durante sua execução. </w:t>
            </w:r>
          </w:p>
          <w:p w14:paraId="7B9EE90C" w14:textId="77777777" w:rsidR="008919C7" w:rsidRPr="008919C7" w:rsidRDefault="008919C7" w:rsidP="001A3D59">
            <w:pPr>
              <w:pStyle w:val="ListNumber"/>
              <w:numPr>
                <w:ilvl w:val="0"/>
                <w:numId w:val="0"/>
              </w:numPr>
              <w:rPr>
                <w:rFonts w:cstheme="minorHAnsi"/>
                <w:lang w:val="pt-BR"/>
              </w:rPr>
            </w:pPr>
          </w:p>
          <w:p w14:paraId="1A5F5F82" w14:textId="7549487E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  <w:proofErr w:type="spellStart"/>
            <w:r w:rsidRPr="008919C7">
              <w:rPr>
                <w:rFonts w:cstheme="minorHAnsi"/>
                <w:lang w:val="pt-BR"/>
              </w:rPr>
              <w:t>SparseFile</w:t>
            </w:r>
            <w:proofErr w:type="spellEnd"/>
            <w:r w:rsidRPr="008919C7">
              <w:rPr>
                <w:rFonts w:cstheme="minorHAnsi"/>
                <w:lang w:val="pt-BR"/>
              </w:rPr>
              <w:t>: Eles são usados para economizar espaço em disco, armazenando apenas as partes não nulas do arquivo e preenchendo as lacunas com zeros quando necessário.</w:t>
            </w:r>
          </w:p>
          <w:p w14:paraId="57DFB24D" w14:textId="77777777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</w:p>
          <w:p w14:paraId="3BC81707" w14:textId="15C83CA5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  <w:proofErr w:type="spellStart"/>
            <w:r w:rsidRPr="008919C7">
              <w:rPr>
                <w:rFonts w:cstheme="minorHAnsi"/>
                <w:lang w:val="pt-BR"/>
              </w:rPr>
              <w:t>ReparsePoint</w:t>
            </w:r>
            <w:proofErr w:type="spellEnd"/>
            <w:r w:rsidRPr="008919C7">
              <w:rPr>
                <w:rFonts w:cstheme="minorHAnsi"/>
                <w:lang w:val="pt-BR"/>
              </w:rPr>
              <w:t>: Um ponto de reanálise é uma estrutura usada pelo sistema de arquivos para armazenar informações adicionais e direcionar o acesso a um local diferente</w:t>
            </w:r>
            <w:r w:rsidR="001A3D59">
              <w:rPr>
                <w:rFonts w:cstheme="minorHAnsi"/>
                <w:lang w:val="pt-BR"/>
              </w:rPr>
              <w:t>.</w:t>
            </w:r>
          </w:p>
          <w:p w14:paraId="06284655" w14:textId="77777777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</w:p>
          <w:p w14:paraId="521ED5BD" w14:textId="77777777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  <w:proofErr w:type="spellStart"/>
            <w:r w:rsidRPr="008919C7">
              <w:rPr>
                <w:rFonts w:cstheme="minorHAnsi"/>
                <w:lang w:val="pt-BR"/>
              </w:rPr>
              <w:t>Compressed</w:t>
            </w:r>
            <w:proofErr w:type="spellEnd"/>
            <w:r w:rsidRPr="008919C7">
              <w:rPr>
                <w:rFonts w:cstheme="minorHAnsi"/>
                <w:lang w:val="pt-BR"/>
              </w:rPr>
              <w:t>: Arquivos compactados foram comprimidos para economizar espaço em disco. Eles precisam ser descompactados antes que seu conteúdo possa ser acessado.</w:t>
            </w:r>
          </w:p>
          <w:p w14:paraId="03FA899B" w14:textId="77777777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</w:p>
          <w:p w14:paraId="3D7DBFE6" w14:textId="7CAB1993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  <w:r w:rsidRPr="008919C7">
              <w:rPr>
                <w:rFonts w:cstheme="minorHAnsi"/>
                <w:lang w:val="pt-BR"/>
              </w:rPr>
              <w:t>Offline: Arquivos offline não estão atualmente disponíveis no sistema, pois foram</w:t>
            </w:r>
            <w:r>
              <w:rPr>
                <w:rFonts w:cstheme="minorHAnsi"/>
                <w:lang w:val="pt-BR"/>
              </w:rPr>
              <w:t xml:space="preserve"> </w:t>
            </w:r>
            <w:r w:rsidRPr="008919C7">
              <w:rPr>
                <w:rFonts w:cstheme="minorHAnsi"/>
                <w:lang w:val="pt-BR"/>
              </w:rPr>
              <w:t>marcados como não sendo necessários para o funcionamento regular. Eles podem ser baixados novamente quando necessário.</w:t>
            </w:r>
          </w:p>
          <w:p w14:paraId="1C37A410" w14:textId="77777777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</w:p>
          <w:p w14:paraId="1D9DB48F" w14:textId="39F61D91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  <w:proofErr w:type="spellStart"/>
            <w:r w:rsidRPr="008919C7">
              <w:rPr>
                <w:rFonts w:cstheme="minorHAnsi"/>
                <w:lang w:val="pt-BR"/>
              </w:rPr>
              <w:t>NotContentIndexed</w:t>
            </w:r>
            <w:proofErr w:type="spellEnd"/>
            <w:r w:rsidRPr="008919C7">
              <w:rPr>
                <w:rFonts w:cstheme="minorHAnsi"/>
                <w:lang w:val="pt-BR"/>
              </w:rPr>
              <w:t>: Arquivos com essa propriedade definida não serão incluídos nos índices de pesquisa do sistema operacional</w:t>
            </w:r>
            <w:r w:rsidR="001A3D59">
              <w:rPr>
                <w:rFonts w:cstheme="minorHAnsi"/>
                <w:lang w:val="pt-BR"/>
              </w:rPr>
              <w:t>.</w:t>
            </w:r>
          </w:p>
          <w:p w14:paraId="46249503" w14:textId="77777777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</w:p>
          <w:p w14:paraId="04755D60" w14:textId="77777777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  <w:proofErr w:type="spellStart"/>
            <w:r w:rsidRPr="008919C7">
              <w:rPr>
                <w:rFonts w:cstheme="minorHAnsi"/>
                <w:lang w:val="pt-BR"/>
              </w:rPr>
              <w:t>Encrypted</w:t>
            </w:r>
            <w:proofErr w:type="spellEnd"/>
            <w:r w:rsidRPr="008919C7">
              <w:rPr>
                <w:rFonts w:cstheme="minorHAnsi"/>
                <w:lang w:val="pt-BR"/>
              </w:rPr>
              <w:t>: Arquivos criptografados são protegidos por criptografia para garantir que somente pessoas com as devidas credenciais possam acessar seu conteúdo.</w:t>
            </w:r>
          </w:p>
          <w:p w14:paraId="258BD1B7" w14:textId="77777777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</w:p>
          <w:p w14:paraId="7FF928E7" w14:textId="77777777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  <w:proofErr w:type="spellStart"/>
            <w:r w:rsidRPr="008919C7">
              <w:rPr>
                <w:rFonts w:cstheme="minorHAnsi"/>
                <w:lang w:val="pt-BR"/>
              </w:rPr>
              <w:t>IntegrityStream</w:t>
            </w:r>
            <w:proofErr w:type="spellEnd"/>
            <w:r w:rsidRPr="008919C7">
              <w:rPr>
                <w:rFonts w:cstheme="minorHAnsi"/>
                <w:lang w:val="pt-BR"/>
              </w:rPr>
              <w:t xml:space="preserve">: </w:t>
            </w:r>
            <w:proofErr w:type="spellStart"/>
            <w:r w:rsidRPr="008919C7">
              <w:rPr>
                <w:rFonts w:cstheme="minorHAnsi"/>
                <w:lang w:val="pt-BR"/>
              </w:rPr>
              <w:t>Streams</w:t>
            </w:r>
            <w:proofErr w:type="spellEnd"/>
            <w:r w:rsidRPr="008919C7">
              <w:rPr>
                <w:rFonts w:cstheme="minorHAnsi"/>
                <w:lang w:val="pt-BR"/>
              </w:rPr>
              <w:t xml:space="preserve"> de integridade são usados para verificar a integridade de um arquivo. Eles contêm informações de verificação que podem ser usadas para detectar alterações não autorizadas no arquivo.</w:t>
            </w:r>
          </w:p>
          <w:p w14:paraId="14A31471" w14:textId="77777777" w:rsidR="008919C7" w:rsidRPr="008919C7" w:rsidRDefault="008919C7" w:rsidP="008919C7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</w:p>
          <w:p w14:paraId="51EB0535" w14:textId="77777777" w:rsidR="008919C7" w:rsidRDefault="008919C7" w:rsidP="001A3D59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  <w:proofErr w:type="spellStart"/>
            <w:r w:rsidRPr="008919C7">
              <w:rPr>
                <w:rFonts w:cstheme="minorHAnsi"/>
                <w:lang w:val="pt-BR"/>
              </w:rPr>
              <w:t>NoScrubData</w:t>
            </w:r>
            <w:proofErr w:type="spellEnd"/>
            <w:r w:rsidRPr="008919C7">
              <w:rPr>
                <w:rFonts w:cstheme="minorHAnsi"/>
                <w:lang w:val="pt-BR"/>
              </w:rPr>
              <w:t>: Essa é uma propriedade usada para evitar que os dados do arquivo sejam verificados ou limpos automaticamente pelo sistema operacional em certos cenários, como durante a desfragmentação.</w:t>
            </w:r>
          </w:p>
          <w:p w14:paraId="416B0B2D" w14:textId="71A17EDF" w:rsidR="001A3D59" w:rsidRPr="00194E16" w:rsidRDefault="001A3D59" w:rsidP="001A3D59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lang w:val="pt-BR"/>
              </w:rPr>
            </w:pPr>
          </w:p>
        </w:tc>
      </w:tr>
      <w:tr w:rsidR="00A67285" w:rsidRPr="00E90956" w14:paraId="38F6C714" w14:textId="77777777" w:rsidTr="003D6AFD">
        <w:tc>
          <w:tcPr>
            <w:tcW w:w="450" w:type="dxa"/>
          </w:tcPr>
          <w:p w14:paraId="751D64E3" w14:textId="623F7B53" w:rsidR="00A67285" w:rsidRPr="00194E16" w:rsidRDefault="00A67285" w:rsidP="00784AB5">
            <w:pPr>
              <w:pStyle w:val="Checkbox"/>
              <w:rPr>
                <w:lang w:val="pt-BR"/>
              </w:rPr>
            </w:pPr>
          </w:p>
        </w:tc>
        <w:tc>
          <w:tcPr>
            <w:tcW w:w="9620" w:type="dxa"/>
            <w:gridSpan w:val="3"/>
          </w:tcPr>
          <w:p w14:paraId="03B45A3F" w14:textId="2B8EEE6E" w:rsidR="00A67285" w:rsidRPr="00194E16" w:rsidRDefault="00194E16" w:rsidP="00A67285">
            <w:pPr>
              <w:pStyle w:val="ListNumber"/>
              <w:rPr>
                <w:rFonts w:cstheme="minorHAnsi"/>
                <w:lang w:val="pt-BR"/>
              </w:rPr>
            </w:pPr>
            <w:r w:rsidRPr="00194E16">
              <w:rPr>
                <w:rFonts w:cstheme="minorHAnsi"/>
                <w:color w:val="auto"/>
                <w:szCs w:val="24"/>
                <w:shd w:val="clear" w:color="auto" w:fill="FFFFFF"/>
                <w:lang w:val="pt-BR"/>
              </w:rPr>
              <w:t>Qual a sua conclusão sobre essa abstração e gerência que o SO realiza? </w:t>
            </w:r>
          </w:p>
        </w:tc>
      </w:tr>
      <w:tr w:rsidR="00A67285" w:rsidRPr="00E90956" w14:paraId="5C0FFC38" w14:textId="77777777" w:rsidTr="00E90956">
        <w:tc>
          <w:tcPr>
            <w:tcW w:w="450" w:type="dxa"/>
          </w:tcPr>
          <w:p w14:paraId="6E4019D6" w14:textId="77777777" w:rsidR="00A67285" w:rsidRPr="00194E16" w:rsidRDefault="00A67285" w:rsidP="00784AB5">
            <w:pPr>
              <w:pStyle w:val="Checkbox"/>
              <w:rPr>
                <w:lang w:val="pt-BR"/>
              </w:rPr>
            </w:pPr>
          </w:p>
        </w:tc>
        <w:tc>
          <w:tcPr>
            <w:tcW w:w="401" w:type="dxa"/>
            <w:gridSpan w:val="2"/>
          </w:tcPr>
          <w:p w14:paraId="2C2C2333" w14:textId="031ADD38" w:rsidR="00A67285" w:rsidRPr="00E90956" w:rsidRDefault="00A67285" w:rsidP="00784AB5">
            <w:pPr>
              <w:pStyle w:val="Checkbox"/>
              <w:rPr>
                <w:lang w:val="pt-BR"/>
              </w:rPr>
            </w:pPr>
          </w:p>
        </w:tc>
        <w:tc>
          <w:tcPr>
            <w:tcW w:w="9219" w:type="dxa"/>
          </w:tcPr>
          <w:p w14:paraId="1503B372" w14:textId="1FD82515" w:rsidR="00A67285" w:rsidRDefault="00E90956" w:rsidP="00E90956">
            <w:pPr>
              <w:pStyle w:val="ListNumber2"/>
              <w:numPr>
                <w:ilvl w:val="0"/>
                <w:numId w:val="0"/>
              </w:numPr>
              <w:ind w:left="360" w:hanging="360"/>
              <w:rPr>
                <w:lang w:val="pt-BR"/>
              </w:rPr>
            </w:pPr>
            <w:r>
              <w:rPr>
                <w:lang w:val="pt-BR"/>
              </w:rPr>
              <w:t xml:space="preserve">     </w:t>
            </w:r>
            <w:r w:rsidRPr="00E90956">
              <w:rPr>
                <w:lang w:val="pt-BR"/>
              </w:rPr>
              <w:t>Para que o usuário f</w:t>
            </w:r>
            <w:r>
              <w:rPr>
                <w:lang w:val="pt-BR"/>
              </w:rPr>
              <w:t xml:space="preserve">ique confortável com o sistema operacional, para que novatos se sintam apreensivos com o seu SO, o próprio sistema operacional esconde por “debaixo dos tapetes” esses ‘segredos’ que seriam os próprios scripts mostrando como exemplo a transferência de um arquivo de um local para o outro deixando tudo bem claro para o usuário final. </w:t>
            </w:r>
          </w:p>
          <w:p w14:paraId="7D616DB0" w14:textId="05CD92C0" w:rsidR="00E90956" w:rsidRDefault="00E90956" w:rsidP="00E90956">
            <w:pPr>
              <w:pStyle w:val="ListNumber2"/>
              <w:numPr>
                <w:ilvl w:val="0"/>
                <w:numId w:val="0"/>
              </w:numPr>
              <w:ind w:left="360" w:hanging="360"/>
              <w:rPr>
                <w:lang w:val="pt-BR"/>
              </w:rPr>
            </w:pPr>
            <w:r>
              <w:rPr>
                <w:lang w:val="pt-BR"/>
              </w:rPr>
              <w:t xml:space="preserve">     Essa abstração é muito importante porque trás um conforto para o um computador pessoal e um caminho bem vasto e limpo para que tudo seja entendido.</w:t>
            </w:r>
          </w:p>
          <w:p w14:paraId="344F2A21" w14:textId="2AAC1771" w:rsidR="00E90956" w:rsidRPr="00E90956" w:rsidRDefault="00E90956" w:rsidP="00E90956">
            <w:pPr>
              <w:pStyle w:val="ListNumber2"/>
              <w:numPr>
                <w:ilvl w:val="0"/>
                <w:numId w:val="0"/>
              </w:numPr>
              <w:ind w:left="360" w:hanging="360"/>
              <w:rPr>
                <w:lang w:val="pt-BR"/>
              </w:rPr>
            </w:pPr>
          </w:p>
        </w:tc>
      </w:tr>
      <w:tr w:rsidR="00A67285" w:rsidRPr="00E90956" w14:paraId="2DDFF0CE" w14:textId="77777777" w:rsidTr="00E90956">
        <w:tc>
          <w:tcPr>
            <w:tcW w:w="450" w:type="dxa"/>
          </w:tcPr>
          <w:p w14:paraId="6C4BCE14" w14:textId="77777777" w:rsidR="00A67285" w:rsidRPr="00E90956" w:rsidRDefault="00A67285" w:rsidP="00784AB5">
            <w:pPr>
              <w:pStyle w:val="Checkbox"/>
              <w:rPr>
                <w:lang w:val="pt-BR"/>
              </w:rPr>
            </w:pPr>
          </w:p>
        </w:tc>
        <w:tc>
          <w:tcPr>
            <w:tcW w:w="259" w:type="dxa"/>
          </w:tcPr>
          <w:p w14:paraId="332DB806" w14:textId="15CA0B29" w:rsidR="00A67285" w:rsidRPr="00E90956" w:rsidRDefault="00A67285" w:rsidP="00784AB5">
            <w:pPr>
              <w:pStyle w:val="Checkbox"/>
              <w:rPr>
                <w:lang w:val="pt-BR"/>
              </w:rPr>
            </w:pPr>
          </w:p>
        </w:tc>
        <w:tc>
          <w:tcPr>
            <w:tcW w:w="9361" w:type="dxa"/>
            <w:gridSpan w:val="2"/>
          </w:tcPr>
          <w:p w14:paraId="7BF9813D" w14:textId="5CDBC67B" w:rsidR="00A67285" w:rsidRPr="00E90956" w:rsidRDefault="00A67285" w:rsidP="00E90956">
            <w:pPr>
              <w:pStyle w:val="ListNumber2"/>
              <w:numPr>
                <w:ilvl w:val="0"/>
                <w:numId w:val="0"/>
              </w:numPr>
              <w:rPr>
                <w:lang w:val="pt-BR"/>
              </w:rPr>
            </w:pPr>
          </w:p>
        </w:tc>
      </w:tr>
      <w:tr w:rsidR="00A67285" w:rsidRPr="00E90956" w14:paraId="14A0A17D" w14:textId="77777777" w:rsidTr="00E90956">
        <w:trPr>
          <w:trHeight w:val="80"/>
        </w:trPr>
        <w:tc>
          <w:tcPr>
            <w:tcW w:w="450" w:type="dxa"/>
          </w:tcPr>
          <w:p w14:paraId="0325DB31" w14:textId="77777777" w:rsidR="00A67285" w:rsidRPr="00E90956" w:rsidRDefault="00A67285" w:rsidP="00784AB5">
            <w:pPr>
              <w:pStyle w:val="Checkbox"/>
              <w:rPr>
                <w:lang w:val="pt-BR"/>
              </w:rPr>
            </w:pPr>
          </w:p>
        </w:tc>
        <w:tc>
          <w:tcPr>
            <w:tcW w:w="259" w:type="dxa"/>
          </w:tcPr>
          <w:p w14:paraId="5E569DCC" w14:textId="15771E17" w:rsidR="00A67285" w:rsidRPr="00E90956" w:rsidRDefault="00A67285" w:rsidP="00784AB5">
            <w:pPr>
              <w:pStyle w:val="Checkbox"/>
              <w:rPr>
                <w:lang w:val="pt-BR"/>
              </w:rPr>
            </w:pPr>
          </w:p>
        </w:tc>
        <w:tc>
          <w:tcPr>
            <w:tcW w:w="9361" w:type="dxa"/>
            <w:gridSpan w:val="2"/>
          </w:tcPr>
          <w:p w14:paraId="3BF08164" w14:textId="61B3C435" w:rsidR="00A67285" w:rsidRPr="00E90956" w:rsidRDefault="00A67285" w:rsidP="00E90956">
            <w:pPr>
              <w:pStyle w:val="ListNumber2"/>
              <w:numPr>
                <w:ilvl w:val="0"/>
                <w:numId w:val="0"/>
              </w:numPr>
              <w:rPr>
                <w:lang w:val="pt-BR"/>
              </w:rPr>
            </w:pPr>
          </w:p>
        </w:tc>
      </w:tr>
      <w:tr w:rsidR="00A67285" w:rsidRPr="00E90956" w14:paraId="6F6163A9" w14:textId="77777777" w:rsidTr="003D6AFD">
        <w:tc>
          <w:tcPr>
            <w:tcW w:w="450" w:type="dxa"/>
          </w:tcPr>
          <w:p w14:paraId="715FE8D0" w14:textId="095ED0A6" w:rsidR="00A67285" w:rsidRPr="00E90956" w:rsidRDefault="00A67285" w:rsidP="00784AB5">
            <w:pPr>
              <w:pStyle w:val="Checkbox"/>
              <w:rPr>
                <w:lang w:val="pt-BR"/>
              </w:rPr>
            </w:pPr>
          </w:p>
        </w:tc>
        <w:tc>
          <w:tcPr>
            <w:tcW w:w="9620" w:type="dxa"/>
            <w:gridSpan w:val="3"/>
          </w:tcPr>
          <w:p w14:paraId="2A1D0061" w14:textId="77777777" w:rsidR="00A67285" w:rsidRPr="00E90956" w:rsidRDefault="00194E16" w:rsidP="00A67285">
            <w:pPr>
              <w:pStyle w:val="ListNumber"/>
              <w:rPr>
                <w:rFonts w:cstheme="minorHAnsi"/>
                <w:color w:val="auto"/>
                <w:szCs w:val="24"/>
                <w:lang w:val="pt-BR"/>
              </w:rPr>
            </w:pPr>
            <w:r w:rsidRPr="00194E16">
              <w:rPr>
                <w:rFonts w:cstheme="minorHAnsi"/>
                <w:color w:val="auto"/>
                <w:szCs w:val="24"/>
                <w:shd w:val="clear" w:color="auto" w:fill="FFFFFF"/>
                <w:lang w:val="pt-BR"/>
              </w:rPr>
              <w:t>Por que a abstração de recursos é importante para os desenvolvedores de aplicações?</w:t>
            </w:r>
          </w:p>
          <w:p w14:paraId="07735A71" w14:textId="3EA1E115" w:rsidR="00E90956" w:rsidRPr="00194E16" w:rsidRDefault="00E90956" w:rsidP="00E90956">
            <w:pPr>
              <w:pStyle w:val="ListNumber"/>
              <w:numPr>
                <w:ilvl w:val="0"/>
                <w:numId w:val="0"/>
              </w:numPr>
              <w:ind w:left="360"/>
              <w:rPr>
                <w:rFonts w:cstheme="minorHAnsi"/>
                <w:color w:val="auto"/>
                <w:szCs w:val="24"/>
                <w:lang w:val="pt-BR"/>
              </w:rPr>
            </w:pPr>
          </w:p>
        </w:tc>
      </w:tr>
    </w:tbl>
    <w:p w14:paraId="439F159F" w14:textId="47BE2500" w:rsidR="00685B4E" w:rsidRPr="008919C7" w:rsidRDefault="008919C7" w:rsidP="008919C7">
      <w:pPr>
        <w:pStyle w:val="ListNumber2"/>
        <w:numPr>
          <w:ilvl w:val="0"/>
          <w:numId w:val="0"/>
        </w:numPr>
        <w:ind w:left="720" w:firstLine="720"/>
        <w:rPr>
          <w:lang w:val="pt-BR"/>
        </w:rPr>
      </w:pPr>
      <w:r>
        <w:rPr>
          <w:lang w:val="pt-BR"/>
        </w:rPr>
        <w:t xml:space="preserve">Para que seja mais fácil a criação e o desenvolvimento dos </w:t>
      </w:r>
      <w:proofErr w:type="spellStart"/>
      <w:r>
        <w:rPr>
          <w:lang w:val="pt-BR"/>
        </w:rPr>
        <w:t>devs</w:t>
      </w:r>
      <w:proofErr w:type="spellEnd"/>
      <w:r>
        <w:rPr>
          <w:lang w:val="pt-BR"/>
        </w:rPr>
        <w:t>, além dos ambientes de criação e ambientes de testes serem mais compreendidos e mais fáceis para as atualizações caso tenha.</w:t>
      </w:r>
    </w:p>
    <w:sectPr w:rsidR="00685B4E" w:rsidRPr="008919C7" w:rsidSect="00A67285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52344" w14:textId="77777777" w:rsidR="0066614E" w:rsidRDefault="0066614E" w:rsidP="005A20E2">
      <w:pPr>
        <w:spacing w:after="0"/>
      </w:pPr>
      <w:r>
        <w:separator/>
      </w:r>
    </w:p>
    <w:p w14:paraId="21D6B57B" w14:textId="77777777" w:rsidR="0066614E" w:rsidRDefault="0066614E"/>
    <w:p w14:paraId="44FD0374" w14:textId="77777777" w:rsidR="0066614E" w:rsidRDefault="0066614E" w:rsidP="009B4773"/>
    <w:p w14:paraId="397A55D4" w14:textId="77777777" w:rsidR="0066614E" w:rsidRDefault="0066614E" w:rsidP="00513832"/>
  </w:endnote>
  <w:endnote w:type="continuationSeparator" w:id="0">
    <w:p w14:paraId="74DBBACA" w14:textId="77777777" w:rsidR="0066614E" w:rsidRDefault="0066614E" w:rsidP="005A20E2">
      <w:pPr>
        <w:spacing w:after="0"/>
      </w:pPr>
      <w:r>
        <w:continuationSeparator/>
      </w:r>
    </w:p>
    <w:p w14:paraId="2C99DA36" w14:textId="77777777" w:rsidR="0066614E" w:rsidRDefault="0066614E"/>
    <w:p w14:paraId="255502CA" w14:textId="77777777" w:rsidR="0066614E" w:rsidRDefault="0066614E" w:rsidP="009B4773"/>
    <w:p w14:paraId="4958C990" w14:textId="77777777" w:rsidR="0066614E" w:rsidRDefault="0066614E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rlow">
    <w:altName w:val="Calibri"/>
    <w:charset w:val="00"/>
    <w:family w:val="auto"/>
    <w:pitch w:val="variable"/>
    <w:sig w:usb0="20000007" w:usb1="00000000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EB75A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EBC88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DEE8A" w14:textId="77777777" w:rsidR="0066614E" w:rsidRDefault="0066614E" w:rsidP="005A20E2">
      <w:pPr>
        <w:spacing w:after="0"/>
      </w:pPr>
      <w:r>
        <w:separator/>
      </w:r>
    </w:p>
    <w:p w14:paraId="3554F0DC" w14:textId="77777777" w:rsidR="0066614E" w:rsidRDefault="0066614E"/>
    <w:p w14:paraId="16A901C4" w14:textId="77777777" w:rsidR="0066614E" w:rsidRDefault="0066614E" w:rsidP="009B4773"/>
    <w:p w14:paraId="6CB56782" w14:textId="77777777" w:rsidR="0066614E" w:rsidRDefault="0066614E" w:rsidP="00513832"/>
  </w:footnote>
  <w:footnote w:type="continuationSeparator" w:id="0">
    <w:p w14:paraId="68939C7B" w14:textId="77777777" w:rsidR="0066614E" w:rsidRDefault="0066614E" w:rsidP="005A20E2">
      <w:pPr>
        <w:spacing w:after="0"/>
      </w:pPr>
      <w:r>
        <w:continuationSeparator/>
      </w:r>
    </w:p>
    <w:p w14:paraId="01E713C6" w14:textId="77777777" w:rsidR="0066614E" w:rsidRDefault="0066614E"/>
    <w:p w14:paraId="18EE346D" w14:textId="77777777" w:rsidR="0066614E" w:rsidRDefault="0066614E" w:rsidP="009B4773"/>
    <w:p w14:paraId="055DF47F" w14:textId="77777777" w:rsidR="0066614E" w:rsidRDefault="0066614E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00E47" w14:textId="765726B8" w:rsidR="003639D2" w:rsidRPr="003639D2" w:rsidRDefault="00000000" w:rsidP="003639D2">
    <w:pPr>
      <w:pStyle w:val="Header1"/>
    </w:pPr>
    <w:sdt>
      <w:sdtPr>
        <w:alias w:val="Title"/>
        <w:tag w:val=""/>
        <w:id w:val="-611985797"/>
        <w:placeholder>
          <w:docPart w:val="882B76799D0A4D0DBA837A691C3482D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Content>
        <w:r w:rsidR="00194E16">
          <w:t>Sistema operacional</w:t>
        </w:r>
      </w:sdtContent>
    </w:sdt>
  </w:p>
  <w:p w14:paraId="4FE0B713" w14:textId="2C45A40C" w:rsidR="005854DB" w:rsidRPr="005854DB" w:rsidRDefault="00000000" w:rsidP="003D6AFD">
    <w:pPr>
      <w:pStyle w:val="Header"/>
    </w:pPr>
    <w:sdt>
      <w:sdtPr>
        <w:alias w:val="Subtitle"/>
        <w:tag w:val=""/>
        <w:id w:val="-2023313307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Content>
        <w:r w:rsidR="00194E16">
          <w:t>Atividade 3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612AE7F4" wp14:editId="46116C08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674C09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2AE7F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" fillcolor="#107082" stroked="f">
              <v:fill opacity="9766f"/>
              <v:textbox inset="20mm,8mm">
                <w:txbxContent>
                  <w:p w14:paraId="58674C09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6B13B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256A5A6E" wp14:editId="7C1BFA89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1856864">
    <w:abstractNumId w:val="27"/>
  </w:num>
  <w:num w:numId="2" w16cid:durableId="8454883">
    <w:abstractNumId w:val="35"/>
  </w:num>
  <w:num w:numId="3" w16cid:durableId="634917963">
    <w:abstractNumId w:val="17"/>
  </w:num>
  <w:num w:numId="4" w16cid:durableId="1882204216">
    <w:abstractNumId w:val="25"/>
  </w:num>
  <w:num w:numId="5" w16cid:durableId="1160536017">
    <w:abstractNumId w:val="14"/>
  </w:num>
  <w:num w:numId="6" w16cid:durableId="124351717">
    <w:abstractNumId w:val="8"/>
  </w:num>
  <w:num w:numId="7" w16cid:durableId="1868833865">
    <w:abstractNumId w:val="34"/>
  </w:num>
  <w:num w:numId="8" w16cid:durableId="515312397">
    <w:abstractNumId w:val="13"/>
  </w:num>
  <w:num w:numId="9" w16cid:durableId="243297588">
    <w:abstractNumId w:val="36"/>
  </w:num>
  <w:num w:numId="10" w16cid:durableId="686103930">
    <w:abstractNumId w:val="31"/>
  </w:num>
  <w:num w:numId="11" w16cid:durableId="597718411">
    <w:abstractNumId w:val="4"/>
  </w:num>
  <w:num w:numId="12" w16cid:durableId="898052038">
    <w:abstractNumId w:val="11"/>
  </w:num>
  <w:num w:numId="13" w16cid:durableId="1577207788">
    <w:abstractNumId w:val="16"/>
  </w:num>
  <w:num w:numId="14" w16cid:durableId="420832275">
    <w:abstractNumId w:val="24"/>
  </w:num>
  <w:num w:numId="15" w16cid:durableId="153038208">
    <w:abstractNumId w:val="20"/>
  </w:num>
  <w:num w:numId="16" w16cid:durableId="80414692">
    <w:abstractNumId w:val="7"/>
  </w:num>
  <w:num w:numId="17" w16cid:durableId="66154534">
    <w:abstractNumId w:val="26"/>
  </w:num>
  <w:num w:numId="18" w16cid:durableId="1674145299">
    <w:abstractNumId w:val="37"/>
  </w:num>
  <w:num w:numId="19" w16cid:durableId="457184279">
    <w:abstractNumId w:val="10"/>
  </w:num>
  <w:num w:numId="20" w16cid:durableId="811017075">
    <w:abstractNumId w:val="29"/>
  </w:num>
  <w:num w:numId="21" w16cid:durableId="205024952">
    <w:abstractNumId w:val="12"/>
  </w:num>
  <w:num w:numId="22" w16cid:durableId="1840542086">
    <w:abstractNumId w:val="21"/>
  </w:num>
  <w:num w:numId="23" w16cid:durableId="1423725650">
    <w:abstractNumId w:val="23"/>
  </w:num>
  <w:num w:numId="24" w16cid:durableId="2057314603">
    <w:abstractNumId w:val="19"/>
  </w:num>
  <w:num w:numId="25" w16cid:durableId="1978366437">
    <w:abstractNumId w:val="22"/>
  </w:num>
  <w:num w:numId="26" w16cid:durableId="106435269">
    <w:abstractNumId w:val="9"/>
  </w:num>
  <w:num w:numId="27" w16cid:durableId="1383670949">
    <w:abstractNumId w:val="32"/>
  </w:num>
  <w:num w:numId="28" w16cid:durableId="1031490961">
    <w:abstractNumId w:val="15"/>
  </w:num>
  <w:num w:numId="29" w16cid:durableId="1149135667">
    <w:abstractNumId w:val="6"/>
  </w:num>
  <w:num w:numId="30" w16cid:durableId="1428119405">
    <w:abstractNumId w:val="18"/>
  </w:num>
  <w:num w:numId="31" w16cid:durableId="1894080670">
    <w:abstractNumId w:val="5"/>
  </w:num>
  <w:num w:numId="32" w16cid:durableId="1707833150">
    <w:abstractNumId w:val="28"/>
  </w:num>
  <w:num w:numId="33" w16cid:durableId="1491631450">
    <w:abstractNumId w:val="30"/>
  </w:num>
  <w:num w:numId="34" w16cid:durableId="229385434">
    <w:abstractNumId w:val="3"/>
  </w:num>
  <w:num w:numId="35" w16cid:durableId="613639552">
    <w:abstractNumId w:val="1"/>
  </w:num>
  <w:num w:numId="36" w16cid:durableId="803276340">
    <w:abstractNumId w:val="2"/>
  </w:num>
  <w:num w:numId="37" w16cid:durableId="1019429860">
    <w:abstractNumId w:val="0"/>
  </w:num>
  <w:num w:numId="38" w16cid:durableId="1536119672">
    <w:abstractNumId w:val="33"/>
  </w:num>
  <w:num w:numId="39" w16cid:durableId="47357055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81359479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411457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02644757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71542662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9887088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86204026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oNotDisplayPageBoundarie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E16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E0979"/>
    <w:rsid w:val="000E1544"/>
    <w:rsid w:val="000F47C0"/>
    <w:rsid w:val="001155CE"/>
    <w:rsid w:val="001225D9"/>
    <w:rsid w:val="0012403E"/>
    <w:rsid w:val="00124370"/>
    <w:rsid w:val="00160392"/>
    <w:rsid w:val="00164319"/>
    <w:rsid w:val="00194E16"/>
    <w:rsid w:val="001A3D59"/>
    <w:rsid w:val="001A5429"/>
    <w:rsid w:val="001D1C22"/>
    <w:rsid w:val="001E11F1"/>
    <w:rsid w:val="001E1E58"/>
    <w:rsid w:val="00206719"/>
    <w:rsid w:val="00207A17"/>
    <w:rsid w:val="00240312"/>
    <w:rsid w:val="00247B17"/>
    <w:rsid w:val="00252E4A"/>
    <w:rsid w:val="002642A8"/>
    <w:rsid w:val="002955AB"/>
    <w:rsid w:val="002A137B"/>
    <w:rsid w:val="0031130D"/>
    <w:rsid w:val="00314A6F"/>
    <w:rsid w:val="00334394"/>
    <w:rsid w:val="00347AF5"/>
    <w:rsid w:val="00360F98"/>
    <w:rsid w:val="00362478"/>
    <w:rsid w:val="003639D2"/>
    <w:rsid w:val="00374421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4450"/>
    <w:rsid w:val="0066614E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2491D"/>
    <w:rsid w:val="0083428B"/>
    <w:rsid w:val="00876F99"/>
    <w:rsid w:val="008820B3"/>
    <w:rsid w:val="00886169"/>
    <w:rsid w:val="008919C7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55C2"/>
    <w:rsid w:val="00952A7A"/>
    <w:rsid w:val="00974BF8"/>
    <w:rsid w:val="009A3B33"/>
    <w:rsid w:val="009A45A0"/>
    <w:rsid w:val="009B35B5"/>
    <w:rsid w:val="009B3A56"/>
    <w:rsid w:val="009B4773"/>
    <w:rsid w:val="009D2556"/>
    <w:rsid w:val="009D53E2"/>
    <w:rsid w:val="00A371D8"/>
    <w:rsid w:val="00A630FD"/>
    <w:rsid w:val="00A67285"/>
    <w:rsid w:val="00A74908"/>
    <w:rsid w:val="00A91213"/>
    <w:rsid w:val="00A960DC"/>
    <w:rsid w:val="00A97B5A"/>
    <w:rsid w:val="00AA29B1"/>
    <w:rsid w:val="00AA387F"/>
    <w:rsid w:val="00AA66D7"/>
    <w:rsid w:val="00AC3653"/>
    <w:rsid w:val="00AE0241"/>
    <w:rsid w:val="00AE5008"/>
    <w:rsid w:val="00B12D81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B02E6"/>
    <w:rsid w:val="00BD0C60"/>
    <w:rsid w:val="00C17BCF"/>
    <w:rsid w:val="00C3246A"/>
    <w:rsid w:val="00C65564"/>
    <w:rsid w:val="00CA61D8"/>
    <w:rsid w:val="00CD1D98"/>
    <w:rsid w:val="00CF1267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0956"/>
    <w:rsid w:val="00E91AE4"/>
    <w:rsid w:val="00EA431D"/>
    <w:rsid w:val="00EC4BCD"/>
    <w:rsid w:val="00F217D3"/>
    <w:rsid w:val="00F33F5E"/>
    <w:rsid w:val="00F60840"/>
    <w:rsid w:val="00F75B86"/>
    <w:rsid w:val="00F77933"/>
    <w:rsid w:val="00F8411A"/>
    <w:rsid w:val="00FB1673"/>
    <w:rsid w:val="00FB315C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F7C7A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4FD30E1D4004BA8B96D79E90A6FE6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47760A-0098-47A5-8AA1-26A533FA61EE}"/>
      </w:docPartPr>
      <w:docPartBody>
        <w:p w:rsidR="00B87AD7" w:rsidRDefault="00000000">
          <w:pPr>
            <w:pStyle w:val="64FD30E1D4004BA8B96D79E90A6FE62B"/>
          </w:pPr>
          <w:r w:rsidRPr="003639D2">
            <w:t>OFFICE-BASED AGENCY</w:t>
          </w:r>
        </w:p>
      </w:docPartBody>
    </w:docPart>
    <w:docPart>
      <w:docPartPr>
        <w:name w:val="C55A5270E2004F0F9BC0B2E2F9D9CE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678144-1466-4B8E-9308-3C7CBBF883CA}"/>
      </w:docPartPr>
      <w:docPartBody>
        <w:p w:rsidR="00B87AD7" w:rsidRDefault="00000000">
          <w:pPr>
            <w:pStyle w:val="C55A5270E2004F0F9BC0B2E2F9D9CE5F"/>
          </w:pPr>
          <w:r w:rsidRPr="003639D2">
            <w:t>Startup Checklist</w:t>
          </w:r>
        </w:p>
      </w:docPartBody>
    </w:docPart>
    <w:docPart>
      <w:docPartPr>
        <w:name w:val="882B76799D0A4D0DBA837A691C3482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27808F-46EB-4648-A50C-BC555B2EF801}"/>
      </w:docPartPr>
      <w:docPartBody>
        <w:p w:rsidR="00B87AD7" w:rsidRDefault="00000000">
          <w:pPr>
            <w:pStyle w:val="882B76799D0A4D0DBA837A691C3482D5"/>
          </w:pPr>
          <w:r w:rsidRPr="00207A17">
            <w:t>Let the local or regional press know you are opening and 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rlow">
    <w:altName w:val="Calibri"/>
    <w:charset w:val="00"/>
    <w:family w:val="auto"/>
    <w:pitch w:val="variable"/>
    <w:sig w:usb0="20000007" w:usb1="00000000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355"/>
    <w:rsid w:val="0000334B"/>
    <w:rsid w:val="00152355"/>
    <w:rsid w:val="00B87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4FD30E1D4004BA8B96D79E90A6FE62B">
    <w:name w:val="64FD30E1D4004BA8B96D79E90A6FE62B"/>
  </w:style>
  <w:style w:type="paragraph" w:customStyle="1" w:styleId="C55A5270E2004F0F9BC0B2E2F9D9CE5F">
    <w:name w:val="C55A5270E2004F0F9BC0B2E2F9D9CE5F"/>
  </w:style>
  <w:style w:type="paragraph" w:customStyle="1" w:styleId="E4877C03D9F64B43883F274E9B936A8E">
    <w:name w:val="E4877C03D9F64B43883F274E9B936A8E"/>
  </w:style>
  <w:style w:type="paragraph" w:customStyle="1" w:styleId="4DB8334B43B64BBAB561B079DF415F93">
    <w:name w:val="4DB8334B43B64BBAB561B079DF415F93"/>
  </w:style>
  <w:style w:type="paragraph" w:customStyle="1" w:styleId="395D387C4370459B80562E5F785E337A">
    <w:name w:val="395D387C4370459B80562E5F785E337A"/>
  </w:style>
  <w:style w:type="paragraph" w:customStyle="1" w:styleId="882B76799D0A4D0DBA837A691C3482D5">
    <w:name w:val="882B76799D0A4D0DBA837A691C3482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CB0036D-8DA9-4D7D-BF06-842080EC8FE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</Template>
  <TotalTime>0</TotalTime>
  <Pages>3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Sistema operacional</vt:lpstr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operacional</dc:title>
  <dc:subject/>
  <dc:creator/>
  <cp:keywords/>
  <dc:description/>
  <cp:lastModifiedBy/>
  <cp:revision>1</cp:revision>
  <dcterms:created xsi:type="dcterms:W3CDTF">2023-08-22T22:53:00Z</dcterms:created>
  <dcterms:modified xsi:type="dcterms:W3CDTF">2023-08-23T22:19:00Z</dcterms:modified>
  <cp:contentStatus>Atividade 3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